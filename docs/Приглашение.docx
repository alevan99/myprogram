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109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989"/>
        <w:gridCol w:w="139"/>
        <w:gridCol w:w="375"/>
        <w:gridCol w:w="178"/>
        <w:gridCol w:w="322"/>
        <w:gridCol w:w="250"/>
        <w:gridCol w:w="284"/>
        <w:gridCol w:w="6"/>
        <w:gridCol w:w="87"/>
        <w:gridCol w:w="193"/>
        <w:gridCol w:w="154"/>
        <w:gridCol w:w="217"/>
        <w:gridCol w:w="55"/>
        <w:gridCol w:w="421"/>
        <w:gridCol w:w="267"/>
        <w:gridCol w:w="165"/>
        <w:gridCol w:w="135"/>
        <w:gridCol w:w="146"/>
        <w:gridCol w:w="662"/>
        <w:gridCol w:w="321"/>
        <w:gridCol w:w="16"/>
        <w:gridCol w:w="276"/>
        <w:gridCol w:w="145"/>
        <w:gridCol w:w="83"/>
        <w:gridCol w:w="341"/>
        <w:gridCol w:w="109"/>
        <w:gridCol w:w="463"/>
        <w:gridCol w:w="419"/>
        <w:gridCol w:w="708"/>
        <w:gridCol w:w="12"/>
        <w:gridCol w:w="275"/>
        <w:gridCol w:w="286"/>
        <w:gridCol w:w="568"/>
        <w:gridCol w:w="289"/>
        <w:gridCol w:w="228"/>
        <w:gridCol w:w="472"/>
        <w:gridCol w:w="859"/>
      </w:tblGrid>
      <w:tr w:rsidR="00086ADC" w:rsidRPr="00C211D5" w:rsidTr="001C3BCF">
        <w:tc>
          <w:tcPr>
            <w:tcW w:w="10915" w:type="dxa"/>
            <w:gridSpan w:val="37"/>
          </w:tcPr>
          <w:p w:rsidR="00086ADC" w:rsidRPr="00C211D5" w:rsidRDefault="00086ADC" w:rsidP="00DE516F">
            <w:pPr>
              <w:spacing w:before="64"/>
              <w:ind w:left="5954"/>
              <w:rPr>
                <w:sz w:val="18"/>
              </w:rPr>
            </w:pPr>
            <w:r w:rsidRPr="00C211D5">
              <w:rPr>
                <w:sz w:val="18"/>
              </w:rPr>
              <w:t>Приложение №1</w:t>
            </w:r>
          </w:p>
          <w:p w:rsidR="000B34DB" w:rsidRPr="00C105B3" w:rsidRDefault="000B34DB" w:rsidP="00DE516F">
            <w:pPr>
              <w:widowControl w:val="0"/>
              <w:autoSpaceDE w:val="0"/>
              <w:autoSpaceDN w:val="0"/>
              <w:ind w:left="5954" w:right="130"/>
              <w:jc w:val="both"/>
              <w:rPr>
                <w:rFonts w:eastAsia="Times New Roman"/>
                <w:color w:val="000000"/>
                <w:sz w:val="18"/>
              </w:rPr>
            </w:pPr>
            <w:r w:rsidRPr="000B34DB">
              <w:rPr>
                <w:rFonts w:eastAsia="Times New Roman"/>
                <w:color w:val="000000"/>
                <w:sz w:val="18"/>
              </w:rPr>
              <w:t>к Административному регламенту Министерства внутренних дел Российской Федерации по предоставлению государственной услуги по оформлению и выдаче приглашений на въезд в Российскую Федерацию иностранных граждан и лиц без гражданства, утвержденному приказом МВД России от 29.09.2020 № 677</w:t>
            </w:r>
          </w:p>
          <w:p w:rsidR="00C105B3" w:rsidRDefault="00C105B3" w:rsidP="000B34DB">
            <w:pPr>
              <w:widowControl w:val="0"/>
              <w:autoSpaceDE w:val="0"/>
              <w:autoSpaceDN w:val="0"/>
              <w:ind w:left="3969" w:right="130"/>
              <w:jc w:val="both"/>
              <w:rPr>
                <w:rFonts w:eastAsia="Times New Roman"/>
                <w:color w:val="000000"/>
                <w:sz w:val="18"/>
              </w:rPr>
            </w:pPr>
          </w:p>
          <w:p w:rsidR="00DE516F" w:rsidRDefault="00DE516F" w:rsidP="000B34DB">
            <w:pPr>
              <w:widowControl w:val="0"/>
              <w:autoSpaceDE w:val="0"/>
              <w:autoSpaceDN w:val="0"/>
              <w:ind w:left="3969" w:right="130"/>
              <w:jc w:val="both"/>
              <w:rPr>
                <w:rFonts w:eastAsia="Times New Roman"/>
                <w:color w:val="000000"/>
                <w:sz w:val="18"/>
              </w:rPr>
            </w:pPr>
          </w:p>
          <w:p w:rsidR="00DE516F" w:rsidRPr="00C105B3" w:rsidRDefault="00DE516F" w:rsidP="000B34DB">
            <w:pPr>
              <w:widowControl w:val="0"/>
              <w:autoSpaceDE w:val="0"/>
              <w:autoSpaceDN w:val="0"/>
              <w:ind w:left="3969" w:right="130"/>
              <w:jc w:val="both"/>
              <w:rPr>
                <w:rFonts w:eastAsia="Times New Roman"/>
                <w:color w:val="000000"/>
                <w:sz w:val="18"/>
              </w:rPr>
            </w:pPr>
          </w:p>
        </w:tc>
      </w:tr>
      <w:tr w:rsidR="00C211D5" w:rsidRPr="00C211D5" w:rsidTr="001C3BCF">
        <w:tc>
          <w:tcPr>
            <w:tcW w:w="10915" w:type="dxa"/>
            <w:gridSpan w:val="37"/>
          </w:tcPr>
          <w:p w:rsidR="00C211D5" w:rsidRPr="00C211D5" w:rsidRDefault="00C211D5" w:rsidP="00C211D5">
            <w:pPr>
              <w:spacing w:before="72"/>
              <w:jc w:val="center"/>
            </w:pPr>
            <w:r w:rsidRPr="00C211D5">
              <w:rPr>
                <w:b/>
                <w:bCs/>
              </w:rPr>
              <w:t>ХОД</w:t>
            </w:r>
            <w:r w:rsidR="00A93C41">
              <w:rPr>
                <w:b/>
                <w:bCs/>
              </w:rPr>
              <w:t>А</w:t>
            </w:r>
            <w:r w:rsidRPr="00C211D5">
              <w:rPr>
                <w:b/>
                <w:bCs/>
              </w:rPr>
              <w:t>ТАЙСТВО</w:t>
            </w:r>
          </w:p>
        </w:tc>
      </w:tr>
      <w:tr w:rsidR="00C211D5" w:rsidRPr="00C211D5" w:rsidTr="001C3BCF">
        <w:tc>
          <w:tcPr>
            <w:tcW w:w="10915" w:type="dxa"/>
            <w:gridSpan w:val="37"/>
          </w:tcPr>
          <w:p w:rsidR="00C211D5" w:rsidRPr="00C105B3" w:rsidRDefault="00C211D5" w:rsidP="00C211D5">
            <w:pPr>
              <w:jc w:val="center"/>
              <w:rPr>
                <w:b/>
                <w:bCs/>
                <w:lang w:val="en-US"/>
              </w:rPr>
            </w:pPr>
            <w:r w:rsidRPr="00C211D5">
              <w:rPr>
                <w:b/>
                <w:bCs/>
              </w:rPr>
              <w:t>o выдаче приглашения на въезд в Российскую Федерацию</w:t>
            </w:r>
            <w:r w:rsidR="00EC1D5A">
              <w:rPr>
                <w:b/>
                <w:bCs/>
              </w:rPr>
              <w:t xml:space="preserve"> для приглашающей организации</w:t>
            </w:r>
          </w:p>
          <w:p w:rsidR="002443ED" w:rsidRPr="00EB49C8" w:rsidRDefault="002443ED" w:rsidP="00C211D5">
            <w:pPr>
              <w:jc w:val="center"/>
              <w:rPr>
                <w:b/>
                <w:bCs/>
                <w:sz w:val="8"/>
                <w:szCs w:val="8"/>
              </w:rPr>
            </w:pPr>
          </w:p>
        </w:tc>
      </w:tr>
      <w:tr w:rsidR="00C105B3" w:rsidRPr="00C211D5" w:rsidTr="008D6683">
        <w:trPr>
          <w:trHeight w:hRule="exact" w:val="284"/>
        </w:trPr>
        <w:tc>
          <w:tcPr>
            <w:tcW w:w="2253" w:type="dxa"/>
            <w:gridSpan w:val="6"/>
            <w:tcBorders>
              <w:right w:val="single" w:sz="4" w:space="0" w:color="auto"/>
            </w:tcBorders>
          </w:tcPr>
          <w:p w:rsidR="00C105B3" w:rsidRPr="00C211D5" w:rsidRDefault="00C105B3" w:rsidP="00C105B3">
            <w:pPr>
              <w:jc w:val="center"/>
              <w:rPr>
                <w:b/>
                <w:bCs/>
              </w:rPr>
            </w:pPr>
          </w:p>
        </w:tc>
        <w:tc>
          <w:tcPr>
            <w:tcW w:w="28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05B3" w:rsidRPr="00C211D5" w:rsidRDefault="00C105B3" w:rsidP="00A10887">
            <w:pPr>
              <w:jc w:val="center"/>
              <w:rPr>
                <w:b/>
                <w:bCs/>
              </w:rPr>
            </w:pPr>
          </w:p>
        </w:tc>
        <w:tc>
          <w:tcPr>
            <w:tcW w:w="2829" w:type="dxa"/>
            <w:gridSpan w:val="13"/>
            <w:tcBorders>
              <w:left w:val="single" w:sz="4" w:space="0" w:color="auto"/>
            </w:tcBorders>
            <w:vAlign w:val="center"/>
          </w:tcPr>
          <w:p w:rsidR="00C105B3" w:rsidRPr="00C211D5" w:rsidRDefault="001C3BCF" w:rsidP="001C3BC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на формализованном </w:t>
            </w:r>
            <w:r w:rsidRPr="00C105B3">
              <w:rPr>
                <w:b/>
                <w:bCs/>
              </w:rPr>
              <w:t>б</w:t>
            </w:r>
            <w:r>
              <w:rPr>
                <w:b/>
                <w:bCs/>
              </w:rPr>
              <w:t>л</w:t>
            </w:r>
            <w:r w:rsidRPr="00C105B3">
              <w:rPr>
                <w:b/>
                <w:bCs/>
              </w:rPr>
              <w:t>а</w:t>
            </w:r>
            <w:r>
              <w:rPr>
                <w:b/>
                <w:bCs/>
              </w:rPr>
              <w:t>нк</w:t>
            </w:r>
            <w:r w:rsidRPr="00C105B3">
              <w:rPr>
                <w:b/>
                <w:bCs/>
              </w:rPr>
              <w:t>е</w:t>
            </w:r>
          </w:p>
        </w:tc>
        <w:tc>
          <w:tcPr>
            <w:tcW w:w="2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105B3" w:rsidRPr="00C211D5" w:rsidRDefault="003E25FF" w:rsidP="001C3BCF">
            <w:pPr>
              <w:jc w:val="center"/>
              <w:rPr>
                <w:b/>
                <w:bCs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257" w:type="dxa"/>
            <w:gridSpan w:val="15"/>
            <w:tcBorders>
              <w:left w:val="single" w:sz="4" w:space="0" w:color="auto"/>
            </w:tcBorders>
            <w:vAlign w:val="center"/>
          </w:tcPr>
          <w:p w:rsidR="00C105B3" w:rsidRPr="00C211D5" w:rsidRDefault="00EB7D56" w:rsidP="00EB7D5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1C3BCF">
              <w:rPr>
                <w:b/>
                <w:bCs/>
              </w:rPr>
              <w:t>в</w:t>
            </w:r>
            <w:r w:rsidR="001C3BCF" w:rsidRPr="00C105B3">
              <w:rPr>
                <w:b/>
                <w:bCs/>
              </w:rPr>
              <w:t xml:space="preserve"> </w:t>
            </w:r>
            <w:r w:rsidR="001C3BCF">
              <w:rPr>
                <w:b/>
                <w:bCs/>
              </w:rPr>
              <w:t>форме э</w:t>
            </w:r>
            <w:r w:rsidR="001C3BCF" w:rsidRPr="00C105B3">
              <w:rPr>
                <w:b/>
                <w:bCs/>
              </w:rPr>
              <w:t>лектронного документа</w:t>
            </w:r>
          </w:p>
        </w:tc>
      </w:tr>
      <w:tr w:rsidR="001C3BCF" w:rsidRPr="00C211D5" w:rsidTr="00BC6B6B">
        <w:trPr>
          <w:trHeight w:val="283"/>
        </w:trPr>
        <w:tc>
          <w:tcPr>
            <w:tcW w:w="10915" w:type="dxa"/>
            <w:gridSpan w:val="37"/>
          </w:tcPr>
          <w:p w:rsidR="001C3BCF" w:rsidRPr="001C3BCF" w:rsidRDefault="001C3BCF" w:rsidP="001C3BCF">
            <w:pPr>
              <w:jc w:val="center"/>
              <w:rPr>
                <w:b/>
                <w:bCs/>
                <w:vertAlign w:val="superscript"/>
              </w:rPr>
            </w:pPr>
            <w:r w:rsidRPr="001C3BCF">
              <w:rPr>
                <w:b/>
                <w:bCs/>
                <w:vertAlign w:val="superscript"/>
              </w:rPr>
              <w:t>(выберите нужный пункт)</w:t>
            </w:r>
          </w:p>
        </w:tc>
      </w:tr>
      <w:tr w:rsidR="00B05029" w:rsidRPr="00C211D5" w:rsidTr="00B05029">
        <w:trPr>
          <w:trHeight w:val="283"/>
        </w:trPr>
        <w:tc>
          <w:tcPr>
            <w:tcW w:w="10915" w:type="dxa"/>
            <w:gridSpan w:val="37"/>
            <w:vAlign w:val="center"/>
          </w:tcPr>
          <w:p w:rsidR="00B05029" w:rsidRPr="00B05029" w:rsidRDefault="00B05029" w:rsidP="00B05029">
            <w:pPr>
              <w:jc w:val="center"/>
              <w:rPr>
                <w:b/>
                <w:bCs/>
              </w:rPr>
            </w:pPr>
          </w:p>
        </w:tc>
      </w:tr>
      <w:tr w:rsidR="00B05029" w:rsidRPr="00C211D5" w:rsidTr="002F60F3">
        <w:trPr>
          <w:trHeight w:val="283"/>
        </w:trPr>
        <w:tc>
          <w:tcPr>
            <w:tcW w:w="10915" w:type="dxa"/>
            <w:gridSpan w:val="37"/>
            <w:tcBorders>
              <w:bottom w:val="single" w:sz="4" w:space="0" w:color="auto"/>
            </w:tcBorders>
            <w:vAlign w:val="center"/>
          </w:tcPr>
          <w:p w:rsidR="00B05029" w:rsidRPr="00B05029" w:rsidRDefault="00EB7D56" w:rsidP="00B050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 Сведения о приглашающей организации</w:t>
            </w:r>
          </w:p>
        </w:tc>
      </w:tr>
      <w:tr w:rsidR="007A314D" w:rsidRPr="002F60F3" w:rsidTr="00810453">
        <w:trPr>
          <w:trHeight w:val="283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ind w:firstLine="142"/>
              <w:rPr>
                <w:bCs/>
              </w:rPr>
            </w:pPr>
            <w:r w:rsidRPr="002F60F3">
              <w:rPr>
                <w:bCs/>
              </w:rPr>
              <w:t>Исх. №</w:t>
            </w:r>
          </w:p>
        </w:tc>
        <w:tc>
          <w:tcPr>
            <w:tcW w:w="268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</w:p>
        </w:tc>
        <w:tc>
          <w:tcPr>
            <w:tcW w:w="5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  <w:r w:rsidRPr="002F60F3">
              <w:rPr>
                <w:bCs/>
              </w:rPr>
              <w:t>Дата</w:t>
            </w:r>
          </w:p>
        </w:tc>
        <w:tc>
          <w:tcPr>
            <w:tcW w:w="14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527604" w:rsidRDefault="00527604" w:rsidP="002F60F3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27604">
              <w:rPr>
                <w:b/>
                <w:bCs/>
                <w:color w:val="auto"/>
              </w:rPr>
              <w:t>DocumentDateDay</w:t>
            </w:r>
            <w:proofErr w:type="spellEnd"/>
            <w:r>
              <w:rPr>
                <w:b/>
                <w:bCs/>
                <w:color w:val="auto"/>
                <w:lang w:val="en-US"/>
              </w:rPr>
              <w:t>.</w:t>
            </w:r>
            <w:r>
              <w:t xml:space="preserve"> </w:t>
            </w:r>
            <w:proofErr w:type="spellStart"/>
            <w:r w:rsidRPr="00527604">
              <w:rPr>
                <w:b/>
                <w:bCs/>
                <w:color w:val="auto"/>
                <w:lang w:val="en-US"/>
              </w:rPr>
              <w:t>DocumentDateMonth</w:t>
            </w:r>
            <w:proofErr w:type="spellEnd"/>
            <w:r>
              <w:rPr>
                <w:b/>
                <w:bCs/>
                <w:color w:val="auto"/>
                <w:lang w:val="en-US"/>
              </w:rPr>
              <w:t>.</w:t>
            </w:r>
            <w:r>
              <w:t xml:space="preserve"> </w:t>
            </w:r>
            <w:r w:rsidRPr="00527604">
              <w:rPr>
                <w:b/>
                <w:bCs/>
                <w:color w:val="auto"/>
                <w:lang w:val="en-US"/>
              </w:rPr>
              <w:t>DocumentDateYear</w:t>
            </w:r>
          </w:p>
        </w:tc>
        <w:tc>
          <w:tcPr>
            <w:tcW w:w="5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  <w:r w:rsidRPr="002F60F3">
              <w:rPr>
                <w:bCs/>
              </w:rPr>
              <w:t>ИНН</w:t>
            </w:r>
          </w:p>
        </w:tc>
        <w:tc>
          <w:tcPr>
            <w:tcW w:w="227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166002" w:rsidRDefault="003F18E2" w:rsidP="002F60F3">
            <w:pPr>
              <w:jc w:val="center"/>
              <w:rPr>
                <w:b/>
                <w:bCs/>
                <w:lang w:val="en-US"/>
              </w:rPr>
            </w:pPr>
            <w:r w:rsidRPr="003F18E2">
              <w:rPr>
                <w:b/>
                <w:bCs/>
                <w:lang w:val="en-US"/>
              </w:rPr>
              <w:t>5050129390</w:t>
            </w:r>
          </w:p>
        </w:tc>
        <w:tc>
          <w:tcPr>
            <w:tcW w:w="24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rPr>
                <w:bCs/>
              </w:rPr>
            </w:pPr>
          </w:p>
        </w:tc>
      </w:tr>
      <w:tr w:rsidR="007A314D" w:rsidRPr="002F60F3" w:rsidTr="00810453">
        <w:trPr>
          <w:trHeight w:val="283"/>
        </w:trPr>
        <w:tc>
          <w:tcPr>
            <w:tcW w:w="282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ind w:firstLine="142"/>
              <w:rPr>
                <w:bCs/>
              </w:rPr>
            </w:pPr>
            <w:r w:rsidRPr="002F60F3">
              <w:rPr>
                <w:bCs/>
              </w:rPr>
              <w:t>ОГРН (для юридических лиц)</w:t>
            </w:r>
          </w:p>
        </w:tc>
        <w:tc>
          <w:tcPr>
            <w:tcW w:w="1560" w:type="dxa"/>
            <w:gridSpan w:val="8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166002" w:rsidRDefault="003F18E2" w:rsidP="002F60F3">
            <w:pPr>
              <w:jc w:val="center"/>
              <w:rPr>
                <w:b/>
                <w:bCs/>
                <w:lang w:val="en-US"/>
              </w:rPr>
            </w:pPr>
            <w:r w:rsidRPr="003F18E2">
              <w:rPr>
                <w:b/>
                <w:bCs/>
                <w:lang w:val="en-US"/>
              </w:rPr>
              <w:t>1165050056918</w:t>
            </w:r>
          </w:p>
        </w:tc>
        <w:tc>
          <w:tcPr>
            <w:tcW w:w="2835" w:type="dxa"/>
            <w:gridSpan w:val="10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  <w:r w:rsidRPr="002F60F3">
              <w:rPr>
                <w:bCs/>
              </w:rPr>
              <w:t>Дата внесения записи в ЕГРЮЛ</w:t>
            </w:r>
          </w:p>
        </w:tc>
        <w:tc>
          <w:tcPr>
            <w:tcW w:w="1281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166002" w:rsidRDefault="003519A9" w:rsidP="002F60F3">
            <w:pPr>
              <w:jc w:val="center"/>
              <w:rPr>
                <w:b/>
                <w:bCs/>
                <w:lang w:val="en-US"/>
              </w:rPr>
            </w:pPr>
            <w:r w:rsidRPr="00166002">
              <w:rPr>
                <w:b/>
                <w:bCs/>
                <w:lang w:val="en-US"/>
              </w:rPr>
              <w:t>09.12.2016</w:t>
            </w:r>
          </w:p>
        </w:tc>
        <w:tc>
          <w:tcPr>
            <w:tcW w:w="24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rPr>
                <w:bCs/>
              </w:rPr>
            </w:pPr>
          </w:p>
        </w:tc>
      </w:tr>
      <w:tr w:rsidR="007A314D" w:rsidRPr="002F60F3" w:rsidTr="00810453">
        <w:trPr>
          <w:trHeight w:val="283"/>
        </w:trPr>
        <w:tc>
          <w:tcPr>
            <w:tcW w:w="3194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ind w:firstLine="142"/>
              <w:rPr>
                <w:bCs/>
              </w:rPr>
            </w:pPr>
            <w:r w:rsidRPr="002F60F3">
              <w:rPr>
                <w:bCs/>
              </w:rPr>
              <w:t>Номер записи об аккредитации</w:t>
            </w:r>
          </w:p>
          <w:p w:rsidR="007A314D" w:rsidRPr="002F60F3" w:rsidRDefault="007A314D" w:rsidP="002F60F3">
            <w:pPr>
              <w:ind w:firstLine="142"/>
              <w:rPr>
                <w:bCs/>
              </w:rPr>
            </w:pPr>
            <w:r w:rsidRPr="002F60F3">
              <w:rPr>
                <w:bCs/>
              </w:rPr>
              <w:t>(для филиалов, представительств)</w:t>
            </w:r>
          </w:p>
        </w:tc>
        <w:tc>
          <w:tcPr>
            <w:tcW w:w="269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</w:p>
        </w:tc>
        <w:tc>
          <w:tcPr>
            <w:tcW w:w="20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60F3" w:rsidRDefault="007A314D" w:rsidP="002F60F3">
            <w:pPr>
              <w:ind w:firstLine="56"/>
              <w:rPr>
                <w:bCs/>
              </w:rPr>
            </w:pPr>
            <w:r w:rsidRPr="002F60F3">
              <w:rPr>
                <w:bCs/>
              </w:rPr>
              <w:t xml:space="preserve">Дата внесения записи </w:t>
            </w:r>
          </w:p>
          <w:p w:rsidR="007A314D" w:rsidRPr="002F60F3" w:rsidRDefault="007A314D" w:rsidP="002F60F3">
            <w:pPr>
              <w:ind w:firstLine="56"/>
              <w:rPr>
                <w:bCs/>
              </w:rPr>
            </w:pPr>
            <w:r w:rsidRPr="002F60F3">
              <w:rPr>
                <w:bCs/>
              </w:rPr>
              <w:t>об аккредитации</w:t>
            </w:r>
          </w:p>
        </w:tc>
        <w:tc>
          <w:tcPr>
            <w:tcW w:w="16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</w:p>
        </w:tc>
        <w:tc>
          <w:tcPr>
            <w:tcW w:w="13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14D" w:rsidRPr="002F60F3" w:rsidRDefault="007A314D" w:rsidP="002F60F3">
            <w:pPr>
              <w:jc w:val="center"/>
              <w:rPr>
                <w:bCs/>
              </w:rPr>
            </w:pPr>
          </w:p>
        </w:tc>
      </w:tr>
      <w:tr w:rsidR="00822F70" w:rsidRPr="002F60F3" w:rsidTr="00810453">
        <w:trPr>
          <w:trHeight w:val="566"/>
        </w:trPr>
        <w:tc>
          <w:tcPr>
            <w:tcW w:w="263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F70" w:rsidRPr="002F60F3" w:rsidRDefault="00822F70" w:rsidP="002F60F3">
            <w:pPr>
              <w:ind w:firstLine="142"/>
              <w:rPr>
                <w:bCs/>
              </w:rPr>
            </w:pPr>
            <w:r w:rsidRPr="002F60F3">
              <w:rPr>
                <w:bCs/>
              </w:rPr>
              <w:t>1.1. Полное наименование</w:t>
            </w:r>
          </w:p>
        </w:tc>
        <w:tc>
          <w:tcPr>
            <w:tcW w:w="8285" w:type="dxa"/>
            <w:gridSpan w:val="2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F70" w:rsidRPr="00166002" w:rsidRDefault="00712D45" w:rsidP="002F60F3">
            <w:pPr>
              <w:ind w:firstLine="52"/>
              <w:rPr>
                <w:b/>
                <w:bCs/>
              </w:rPr>
            </w:pPr>
            <w:r w:rsidRPr="00166002">
              <w:rPr>
                <w:b/>
                <w:bCs/>
              </w:rPr>
              <w:t>Общество с ограниченной ответственностью «</w:t>
            </w:r>
            <w:r w:rsidR="003F18E2">
              <w:rPr>
                <w:b/>
                <w:bCs/>
              </w:rPr>
              <w:t>ШВЕЙСИТИ</w:t>
            </w:r>
            <w:r w:rsidRPr="00166002">
              <w:rPr>
                <w:b/>
                <w:bCs/>
              </w:rPr>
              <w:t>»</w:t>
            </w:r>
          </w:p>
        </w:tc>
      </w:tr>
      <w:tr w:rsidR="00B05029" w:rsidRPr="002F60F3" w:rsidTr="002F60F3">
        <w:trPr>
          <w:trHeight w:val="283"/>
        </w:trPr>
        <w:tc>
          <w:tcPr>
            <w:tcW w:w="10915" w:type="dxa"/>
            <w:gridSpan w:val="3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5029" w:rsidRPr="004448CC" w:rsidRDefault="00822F70" w:rsidP="004448CC">
            <w:pPr>
              <w:ind w:firstLine="142"/>
              <w:rPr>
                <w:bCs/>
                <w:lang w:val="en-US"/>
              </w:rPr>
            </w:pPr>
            <w:r w:rsidRPr="002F60F3">
              <w:rPr>
                <w:bCs/>
              </w:rPr>
              <w:t>1.2. Место нахождени</w:t>
            </w:r>
            <w:r w:rsidR="002F60F3">
              <w:rPr>
                <w:bCs/>
              </w:rPr>
              <w:t>я</w:t>
            </w:r>
            <w:r w:rsidRPr="002F60F3">
              <w:rPr>
                <w:bCs/>
              </w:rPr>
              <w:t xml:space="preserve"> организации:</w:t>
            </w:r>
          </w:p>
        </w:tc>
      </w:tr>
      <w:tr w:rsidR="002F60F3" w:rsidRPr="002F60F3" w:rsidTr="00810453">
        <w:trPr>
          <w:trHeight w:val="660"/>
        </w:trPr>
        <w:tc>
          <w:tcPr>
            <w:tcW w:w="16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60F3" w:rsidRPr="002F60F3" w:rsidRDefault="002F60F3" w:rsidP="002F60F3">
            <w:pPr>
              <w:ind w:firstLine="142"/>
              <w:rPr>
                <w:bCs/>
              </w:rPr>
            </w:pPr>
            <w:r>
              <w:rPr>
                <w:bCs/>
              </w:rPr>
              <w:t>Почтовый</w:t>
            </w:r>
          </w:p>
        </w:tc>
        <w:tc>
          <w:tcPr>
            <w:tcW w:w="9234" w:type="dxa"/>
            <w:gridSpan w:val="3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0F3" w:rsidRPr="00166002" w:rsidRDefault="00D52094" w:rsidP="002F60F3">
            <w:pPr>
              <w:ind w:firstLine="153"/>
              <w:rPr>
                <w:b/>
                <w:bCs/>
              </w:rPr>
            </w:pPr>
            <w:r w:rsidRPr="00D52094">
              <w:rPr>
                <w:b/>
                <w:bCs/>
              </w:rPr>
              <w:t xml:space="preserve">141150, Московская область, </w:t>
            </w:r>
            <w:proofErr w:type="spellStart"/>
            <w:r w:rsidRPr="00D52094">
              <w:rPr>
                <w:b/>
                <w:bCs/>
              </w:rPr>
              <w:t>рп</w:t>
            </w:r>
            <w:proofErr w:type="spellEnd"/>
            <w:r w:rsidRPr="00D52094">
              <w:rPr>
                <w:b/>
                <w:bCs/>
              </w:rPr>
              <w:t xml:space="preserve"> Свердловский, тер Аграрная, Промышленная </w:t>
            </w:r>
            <w:proofErr w:type="spellStart"/>
            <w:r w:rsidRPr="00D52094">
              <w:rPr>
                <w:b/>
                <w:bCs/>
              </w:rPr>
              <w:t>ул</w:t>
            </w:r>
            <w:proofErr w:type="spellEnd"/>
            <w:r w:rsidRPr="00D52094">
              <w:rPr>
                <w:b/>
                <w:bCs/>
              </w:rPr>
              <w:t>, к. 1 стр. 23а, офис 3</w:t>
            </w:r>
          </w:p>
        </w:tc>
      </w:tr>
      <w:tr w:rsidR="002F60F3" w:rsidRPr="002F60F3" w:rsidTr="00810453">
        <w:trPr>
          <w:trHeight w:val="553"/>
        </w:trPr>
        <w:tc>
          <w:tcPr>
            <w:tcW w:w="16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60F3" w:rsidRPr="002F60F3" w:rsidRDefault="002F60F3" w:rsidP="002F60F3">
            <w:pPr>
              <w:ind w:firstLine="142"/>
              <w:rPr>
                <w:bCs/>
              </w:rPr>
            </w:pPr>
            <w:r>
              <w:rPr>
                <w:bCs/>
              </w:rPr>
              <w:t>Фактический</w:t>
            </w:r>
          </w:p>
        </w:tc>
        <w:tc>
          <w:tcPr>
            <w:tcW w:w="9234" w:type="dxa"/>
            <w:gridSpan w:val="3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0F3" w:rsidRPr="00166002" w:rsidRDefault="00D52094" w:rsidP="002F60F3">
            <w:pPr>
              <w:ind w:firstLine="153"/>
              <w:rPr>
                <w:b/>
                <w:bCs/>
              </w:rPr>
            </w:pPr>
            <w:r w:rsidRPr="00D52094">
              <w:rPr>
                <w:b/>
                <w:bCs/>
              </w:rPr>
              <w:t xml:space="preserve">141150, Московская область, </w:t>
            </w:r>
            <w:proofErr w:type="spellStart"/>
            <w:r w:rsidRPr="00D52094">
              <w:rPr>
                <w:b/>
                <w:bCs/>
              </w:rPr>
              <w:t>рп</w:t>
            </w:r>
            <w:proofErr w:type="spellEnd"/>
            <w:r w:rsidRPr="00D52094">
              <w:rPr>
                <w:b/>
                <w:bCs/>
              </w:rPr>
              <w:t xml:space="preserve"> Свердловский, тер Аграрная, Промышленная </w:t>
            </w:r>
            <w:proofErr w:type="spellStart"/>
            <w:r w:rsidRPr="00D52094">
              <w:rPr>
                <w:b/>
                <w:bCs/>
              </w:rPr>
              <w:t>ул</w:t>
            </w:r>
            <w:proofErr w:type="spellEnd"/>
            <w:r w:rsidRPr="00D52094">
              <w:rPr>
                <w:b/>
                <w:bCs/>
              </w:rPr>
              <w:t>, к. 1 стр. 23а, офис 3</w:t>
            </w:r>
          </w:p>
        </w:tc>
      </w:tr>
      <w:tr w:rsidR="002F60F3" w:rsidRPr="002F60F3" w:rsidTr="00810453">
        <w:trPr>
          <w:trHeight w:val="283"/>
        </w:trPr>
        <w:tc>
          <w:tcPr>
            <w:tcW w:w="1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60F3" w:rsidRPr="002F60F3" w:rsidRDefault="002F60F3" w:rsidP="002F60F3">
            <w:pPr>
              <w:ind w:firstLine="142"/>
              <w:rPr>
                <w:bCs/>
              </w:rPr>
            </w:pPr>
            <w:r>
              <w:rPr>
                <w:bCs/>
              </w:rPr>
              <w:t>Телефон</w:t>
            </w:r>
          </w:p>
        </w:tc>
        <w:tc>
          <w:tcPr>
            <w:tcW w:w="2121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F60F3" w:rsidRPr="00D52094" w:rsidRDefault="0075132D" w:rsidP="002F60F3">
            <w:pPr>
              <w:rPr>
                <w:b/>
                <w:bCs/>
              </w:rPr>
            </w:pPr>
            <w:r>
              <w:rPr>
                <w:bCs/>
              </w:rPr>
              <w:t xml:space="preserve"> </w:t>
            </w:r>
            <w:r w:rsidR="00D52094">
              <w:rPr>
                <w:b/>
                <w:bCs/>
              </w:rPr>
              <w:t>89687344143</w:t>
            </w:r>
          </w:p>
        </w:tc>
        <w:tc>
          <w:tcPr>
            <w:tcW w:w="25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F60F3" w:rsidRPr="002F60F3" w:rsidRDefault="002F60F3" w:rsidP="002F60F3">
            <w:pPr>
              <w:ind w:firstLine="112"/>
              <w:rPr>
                <w:bCs/>
              </w:rPr>
            </w:pPr>
            <w:r>
              <w:rPr>
                <w:bCs/>
              </w:rPr>
              <w:t>Адрес электронной почты</w:t>
            </w:r>
          </w:p>
        </w:tc>
        <w:tc>
          <w:tcPr>
            <w:tcW w:w="5112" w:type="dxa"/>
            <w:gridSpan w:val="1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F60F3" w:rsidRPr="003C3B89" w:rsidRDefault="003C3B89" w:rsidP="002F60F3">
            <w:pPr>
              <w:ind w:firstLine="145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anton.bentli@yandex.ru</w:t>
            </w:r>
          </w:p>
        </w:tc>
      </w:tr>
      <w:tr w:rsidR="002F60F3" w:rsidRPr="002F60F3" w:rsidTr="00810453">
        <w:trPr>
          <w:trHeight w:val="283"/>
        </w:trPr>
        <w:tc>
          <w:tcPr>
            <w:tcW w:w="254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60F3" w:rsidRPr="002F60F3" w:rsidRDefault="002F60F3" w:rsidP="002F60F3">
            <w:pPr>
              <w:ind w:firstLine="142"/>
              <w:rPr>
                <w:bCs/>
              </w:rPr>
            </w:pPr>
            <w:r>
              <w:rPr>
                <w:bCs/>
              </w:rPr>
              <w:t>Прошу оформить в срок до</w:t>
            </w:r>
          </w:p>
        </w:tc>
        <w:tc>
          <w:tcPr>
            <w:tcW w:w="155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F60F3" w:rsidRPr="00007BD2" w:rsidRDefault="00CC4C9D" w:rsidP="00F0503F">
            <w:pPr>
              <w:rPr>
                <w:bCs/>
              </w:rPr>
            </w:pPr>
            <w:r w:rsidRPr="00007BD2">
              <w:rPr>
                <w:bCs/>
              </w:rPr>
              <w:t xml:space="preserve"> </w:t>
            </w:r>
          </w:p>
        </w:tc>
        <w:tc>
          <w:tcPr>
            <w:tcW w:w="4965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F60F3" w:rsidRPr="002F60F3" w:rsidRDefault="002F60F3" w:rsidP="002F60F3">
            <w:pPr>
              <w:ind w:firstLine="106"/>
              <w:rPr>
                <w:bCs/>
              </w:rPr>
            </w:pPr>
            <w:r>
              <w:rPr>
                <w:bCs/>
              </w:rPr>
              <w:t>Основания для срочного оформления прилагаются</w:t>
            </w:r>
          </w:p>
        </w:tc>
        <w:tc>
          <w:tcPr>
            <w:tcW w:w="18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1692" w:type="dxa"/>
              <w:tblInd w:w="133" w:type="dxa"/>
              <w:tblLayout w:type="fixed"/>
              <w:tblLook w:val="04A0"/>
            </w:tblPr>
            <w:tblGrid>
              <w:gridCol w:w="275"/>
              <w:gridCol w:w="567"/>
              <w:gridCol w:w="283"/>
              <w:gridCol w:w="567"/>
            </w:tblGrid>
            <w:tr w:rsidR="002F60F3" w:rsidTr="0014184B">
              <w:trPr>
                <w:trHeight w:val="170"/>
              </w:trPr>
              <w:tc>
                <w:tcPr>
                  <w:tcW w:w="275" w:type="dxa"/>
                  <w:vAlign w:val="center"/>
                </w:tcPr>
                <w:p w:rsidR="002F60F3" w:rsidRPr="002F60F3" w:rsidRDefault="002F60F3" w:rsidP="0014184B">
                  <w:pPr>
                    <w:jc w:val="center"/>
                    <w:rPr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bottom w:val="nil"/>
                  </w:tcBorders>
                  <w:vAlign w:val="center"/>
                </w:tcPr>
                <w:p w:rsidR="002F60F3" w:rsidRDefault="002F60F3" w:rsidP="0014184B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Да</w:t>
                  </w:r>
                </w:p>
              </w:tc>
              <w:tc>
                <w:tcPr>
                  <w:tcW w:w="283" w:type="dxa"/>
                  <w:vAlign w:val="center"/>
                </w:tcPr>
                <w:p w:rsidR="002F60F3" w:rsidRPr="002F60F3" w:rsidRDefault="002F60F3" w:rsidP="0014184B">
                  <w:pPr>
                    <w:jc w:val="center"/>
                    <w:rPr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2F60F3" w:rsidRDefault="002F60F3" w:rsidP="0014184B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Нет</w:t>
                  </w:r>
                </w:p>
              </w:tc>
            </w:tr>
          </w:tbl>
          <w:p w:rsidR="002F60F3" w:rsidRPr="002F60F3" w:rsidRDefault="002F60F3" w:rsidP="002F60F3">
            <w:pPr>
              <w:rPr>
                <w:bCs/>
              </w:rPr>
            </w:pPr>
          </w:p>
        </w:tc>
      </w:tr>
      <w:tr w:rsidR="002F60F3" w:rsidRPr="002F60F3" w:rsidTr="00810453">
        <w:trPr>
          <w:trHeight w:val="283"/>
        </w:trPr>
        <w:tc>
          <w:tcPr>
            <w:tcW w:w="10915" w:type="dxa"/>
            <w:gridSpan w:val="3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F60F3" w:rsidRPr="002F60F3" w:rsidRDefault="0014184B" w:rsidP="0014184B">
            <w:pPr>
              <w:jc w:val="center"/>
              <w:rPr>
                <w:bCs/>
              </w:rPr>
            </w:pPr>
            <w:r>
              <w:rPr>
                <w:b/>
                <w:bCs/>
              </w:rPr>
              <w:t>2. Сведения о поездке</w:t>
            </w:r>
          </w:p>
        </w:tc>
      </w:tr>
      <w:tr w:rsidR="0014184B" w:rsidRPr="002F60F3" w:rsidTr="00810453">
        <w:trPr>
          <w:trHeight w:val="283"/>
        </w:trPr>
        <w:tc>
          <w:tcPr>
            <w:tcW w:w="2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2.1. Цель поездки</w:t>
            </w:r>
          </w:p>
        </w:tc>
        <w:tc>
          <w:tcPr>
            <w:tcW w:w="6210" w:type="dxa"/>
            <w:gridSpan w:val="2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166002" w:rsidRDefault="00F1347C" w:rsidP="0014184B">
            <w:pPr>
              <w:rPr>
                <w:b/>
                <w:bCs/>
              </w:rPr>
            </w:pPr>
            <w:r>
              <w:rPr>
                <w:bCs/>
              </w:rPr>
              <w:t xml:space="preserve"> </w:t>
            </w:r>
            <w:r w:rsidRPr="00166002">
              <w:rPr>
                <w:b/>
                <w:bCs/>
              </w:rPr>
              <w:t>Трудовая деятельность</w:t>
            </w:r>
          </w:p>
        </w:tc>
        <w:tc>
          <w:tcPr>
            <w:tcW w:w="18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jc w:val="center"/>
              <w:rPr>
                <w:bCs/>
              </w:rPr>
            </w:pPr>
            <w:r>
              <w:rPr>
                <w:bCs/>
              </w:rPr>
              <w:t>2.2. На срок (дней)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166002" w:rsidRDefault="00F0503F" w:rsidP="0014184B">
            <w:pPr>
              <w:jc w:val="center"/>
              <w:rPr>
                <w:b/>
                <w:bCs/>
              </w:rPr>
            </w:pPr>
            <w:r w:rsidRPr="00166002">
              <w:rPr>
                <w:b/>
                <w:bCs/>
                <w:lang w:val="en-US"/>
              </w:rPr>
              <w:t>0090</w:t>
            </w:r>
          </w:p>
        </w:tc>
      </w:tr>
      <w:tr w:rsidR="0014184B" w:rsidRPr="002F60F3" w:rsidTr="00810453">
        <w:trPr>
          <w:trHeight w:val="283"/>
        </w:trPr>
        <w:tc>
          <w:tcPr>
            <w:tcW w:w="504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2.3. Предполагаемый въезд в Российскую Федерацию с</w:t>
            </w:r>
          </w:p>
        </w:tc>
        <w:tc>
          <w:tcPr>
            <w:tcW w:w="129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rPr>
                <w:bCs/>
              </w:rPr>
            </w:pPr>
          </w:p>
        </w:tc>
        <w:tc>
          <w:tcPr>
            <w:tcW w:w="457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rPr>
                <w:bCs/>
              </w:rPr>
            </w:pPr>
          </w:p>
        </w:tc>
      </w:tr>
      <w:tr w:rsidR="0014184B" w:rsidRPr="002F60F3" w:rsidTr="00810453">
        <w:trPr>
          <w:trHeight w:val="283"/>
        </w:trPr>
        <w:tc>
          <w:tcPr>
            <w:tcW w:w="504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2.4. Пребывание в Российской Федерации по</w:t>
            </w:r>
          </w:p>
        </w:tc>
        <w:tc>
          <w:tcPr>
            <w:tcW w:w="129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rPr>
                <w:bCs/>
              </w:rPr>
            </w:pPr>
          </w:p>
        </w:tc>
        <w:tc>
          <w:tcPr>
            <w:tcW w:w="457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rPr>
                <w:bCs/>
              </w:rPr>
            </w:pPr>
          </w:p>
        </w:tc>
      </w:tr>
      <w:tr w:rsidR="00DE516F" w:rsidRPr="002F60F3" w:rsidTr="00F27CBC">
        <w:trPr>
          <w:trHeight w:val="283"/>
        </w:trPr>
        <w:tc>
          <w:tcPr>
            <w:tcW w:w="2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516F" w:rsidRPr="002F60F3" w:rsidRDefault="00DE516F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2.5. Кратность визы:</w:t>
            </w:r>
          </w:p>
        </w:tc>
        <w:tc>
          <w:tcPr>
            <w:tcW w:w="8912" w:type="dxa"/>
            <w:gridSpan w:val="32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tbl>
            <w:tblPr>
              <w:tblStyle w:val="a3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27"/>
              <w:gridCol w:w="1565"/>
              <w:gridCol w:w="227"/>
              <w:gridCol w:w="1559"/>
              <w:gridCol w:w="227"/>
              <w:gridCol w:w="1417"/>
            </w:tblGrid>
            <w:tr w:rsidR="00F27CBC" w:rsidTr="008D6683">
              <w:trPr>
                <w:trHeight w:hRule="exact" w:val="227"/>
              </w:trPr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45A21" w:rsidRDefault="00E81611" w:rsidP="00E81611">
                  <w:pPr>
                    <w:rPr>
                      <w:bCs/>
                      <w:lang w:val="en-US"/>
                    </w:rPr>
                  </w:pPr>
                  <w:r>
                    <w:rPr>
                      <w:bCs/>
                      <w:lang w:val="en-US"/>
                    </w:rPr>
                    <w:t>X</w:t>
                  </w:r>
                </w:p>
              </w:tc>
              <w:tc>
                <w:tcPr>
                  <w:tcW w:w="1565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vAlign w:val="center"/>
                </w:tcPr>
                <w:p w:rsidR="00F27CBC" w:rsidRDefault="00F27CBC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однократная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45A21" w:rsidRDefault="00F27CBC" w:rsidP="00741DBF">
                  <w:pPr>
                    <w:jc w:val="center"/>
                    <w:rPr>
                      <w:bCs/>
                      <w:lang w:val="en-US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vAlign w:val="center"/>
                </w:tcPr>
                <w:p w:rsidR="00F27CBC" w:rsidRDefault="00F27CBC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двукратная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45A21" w:rsidRDefault="00F27CBC" w:rsidP="00741DBF">
                  <w:pPr>
                    <w:jc w:val="center"/>
                    <w:rPr>
                      <w:bCs/>
                      <w:lang w:val="en-US"/>
                    </w:rPr>
                  </w:pPr>
                </w:p>
              </w:tc>
              <w:tc>
                <w:tcPr>
                  <w:tcW w:w="1417" w:type="dxa"/>
                  <w:tcBorders>
                    <w:top w:val="nil"/>
                    <w:left w:val="single" w:sz="8" w:space="0" w:color="auto"/>
                    <w:bottom w:val="nil"/>
                    <w:right w:val="nil"/>
                  </w:tcBorders>
                  <w:vAlign w:val="center"/>
                </w:tcPr>
                <w:p w:rsidR="00F27CBC" w:rsidRDefault="00F27CBC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многократная</w:t>
                  </w:r>
                </w:p>
              </w:tc>
            </w:tr>
          </w:tbl>
          <w:p w:rsidR="00DE516F" w:rsidRPr="00721E8C" w:rsidRDefault="00DE516F" w:rsidP="00F27CBC">
            <w:pPr>
              <w:ind w:firstLine="124"/>
              <w:rPr>
                <w:bCs/>
                <w:lang w:val="en-US"/>
              </w:rPr>
            </w:pPr>
          </w:p>
        </w:tc>
      </w:tr>
      <w:tr w:rsidR="00DE516F" w:rsidRPr="002F60F3" w:rsidTr="00DE516F">
        <w:trPr>
          <w:trHeight w:val="283"/>
        </w:trPr>
        <w:tc>
          <w:tcPr>
            <w:tcW w:w="15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516F" w:rsidRPr="002F60F3" w:rsidRDefault="00DE516F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2.6. Вид визы:</w:t>
            </w:r>
          </w:p>
        </w:tc>
        <w:tc>
          <w:tcPr>
            <w:tcW w:w="9412" w:type="dxa"/>
            <w:gridSpan w:val="3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27"/>
              <w:gridCol w:w="1086"/>
              <w:gridCol w:w="227"/>
              <w:gridCol w:w="1134"/>
              <w:gridCol w:w="227"/>
              <w:gridCol w:w="993"/>
              <w:gridCol w:w="227"/>
              <w:gridCol w:w="992"/>
              <w:gridCol w:w="227"/>
              <w:gridCol w:w="1417"/>
            </w:tblGrid>
            <w:tr w:rsidR="00F27CBC" w:rsidTr="008D6683">
              <w:trPr>
                <w:trHeight w:hRule="exact" w:val="227"/>
              </w:trPr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930A6" w:rsidRDefault="00F27CBC" w:rsidP="00741DBF">
                  <w:pPr>
                    <w:jc w:val="center"/>
                    <w:rPr>
                      <w:bCs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86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27CBC" w:rsidRDefault="00F27CBC" w:rsidP="00F27CB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частная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930A6" w:rsidRDefault="00F27CBC" w:rsidP="00741DBF">
                  <w:pPr>
                    <w:jc w:val="center"/>
                    <w:rPr>
                      <w:bCs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34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Default="00F27CBC" w:rsidP="00F27CB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деловая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930A6" w:rsidRDefault="00F27CBC" w:rsidP="00741DBF">
                  <w:pPr>
                    <w:jc w:val="center"/>
                    <w:rPr>
                      <w:bCs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3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Default="00F27CBC" w:rsidP="00F27CB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учебная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930A6" w:rsidRDefault="00F930A6" w:rsidP="00741DBF">
                  <w:pPr>
                    <w:jc w:val="center"/>
                    <w:rPr>
                      <w:bCs/>
                      <w:sz w:val="16"/>
                      <w:szCs w:val="16"/>
                      <w:lang w:val="en-US"/>
                    </w:rPr>
                  </w:pPr>
                  <w:r>
                    <w:rPr>
                      <w:bCs/>
                      <w:sz w:val="16"/>
                      <w:szCs w:val="16"/>
                      <w:lang w:val="en-US"/>
                    </w:rPr>
                    <w:t>X</w:t>
                  </w:r>
                </w:p>
              </w:tc>
              <w:tc>
                <w:tcPr>
                  <w:tcW w:w="992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Default="00F27CBC" w:rsidP="00F27CB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рабочая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F27CBC" w:rsidRPr="00F930A6" w:rsidRDefault="00F27CBC" w:rsidP="00741DBF">
                  <w:pPr>
                    <w:jc w:val="center"/>
                    <w:rPr>
                      <w:bCs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417" w:type="dxa"/>
                  <w:tcBorders>
                    <w:left w:val="single" w:sz="8" w:space="0" w:color="auto"/>
                  </w:tcBorders>
                  <w:vAlign w:val="center"/>
                </w:tcPr>
                <w:p w:rsidR="00F27CBC" w:rsidRDefault="00F27CBC" w:rsidP="00F27CB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гуманитарная</w:t>
                  </w:r>
                </w:p>
              </w:tc>
            </w:tr>
          </w:tbl>
          <w:p w:rsidR="00DE516F" w:rsidRPr="002F60F3" w:rsidRDefault="00DE516F" w:rsidP="00DE516F">
            <w:pPr>
              <w:rPr>
                <w:bCs/>
              </w:rPr>
            </w:pPr>
          </w:p>
        </w:tc>
      </w:tr>
      <w:tr w:rsidR="00F27CBC" w:rsidRPr="002F60F3" w:rsidTr="00741DBF">
        <w:trPr>
          <w:trHeight w:val="536"/>
        </w:trPr>
        <w:tc>
          <w:tcPr>
            <w:tcW w:w="2977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7CBC" w:rsidRDefault="00F27CBC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 xml:space="preserve">2.7. Пункты посещения </w:t>
            </w:r>
          </w:p>
          <w:p w:rsidR="00F27CBC" w:rsidRPr="002F60F3" w:rsidRDefault="00F27CBC" w:rsidP="00F27CBC">
            <w:pPr>
              <w:ind w:firstLine="426"/>
              <w:rPr>
                <w:bCs/>
              </w:rPr>
            </w:pPr>
            <w:r>
              <w:rPr>
                <w:bCs/>
              </w:rPr>
              <w:t xml:space="preserve"> в Российской Федерации:</w:t>
            </w:r>
          </w:p>
        </w:tc>
        <w:tc>
          <w:tcPr>
            <w:tcW w:w="7938" w:type="dxa"/>
            <w:gridSpan w:val="2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CBC" w:rsidRPr="00166002" w:rsidRDefault="00553862" w:rsidP="00741DBF">
            <w:pPr>
              <w:ind w:firstLine="142"/>
              <w:rPr>
                <w:b/>
                <w:bCs/>
                <w:lang w:val="en-US"/>
              </w:rPr>
            </w:pPr>
            <w:r w:rsidRPr="00166002">
              <w:rPr>
                <w:b/>
                <w:bCs/>
                <w:lang w:val="en-US"/>
              </w:rPr>
              <w:t>ГОРОД МОСКВА ГОРОД ЩЕЛКОВО</w:t>
            </w:r>
          </w:p>
        </w:tc>
      </w:tr>
      <w:tr w:rsidR="0014184B" w:rsidRPr="002F60F3" w:rsidTr="00810453">
        <w:trPr>
          <w:trHeight w:val="283"/>
        </w:trPr>
        <w:tc>
          <w:tcPr>
            <w:tcW w:w="10915" w:type="dxa"/>
            <w:gridSpan w:val="3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810453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2.8. Специальное разрешение (согласование) для въезда на территорию с регламентированием выдано:</w:t>
            </w:r>
          </w:p>
        </w:tc>
      </w:tr>
      <w:tr w:rsidR="0014184B" w:rsidRPr="002F60F3" w:rsidTr="00810453">
        <w:trPr>
          <w:trHeight w:val="575"/>
        </w:trPr>
        <w:tc>
          <w:tcPr>
            <w:tcW w:w="10915" w:type="dxa"/>
            <w:gridSpan w:val="3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184B" w:rsidRPr="002F60F3" w:rsidRDefault="0014184B" w:rsidP="0014184B">
            <w:pPr>
              <w:ind w:firstLine="142"/>
              <w:rPr>
                <w:bCs/>
              </w:rPr>
            </w:pPr>
          </w:p>
        </w:tc>
      </w:tr>
      <w:tr w:rsidR="00810453" w:rsidRPr="002F60F3" w:rsidTr="00810453">
        <w:trPr>
          <w:trHeight w:val="283"/>
        </w:trPr>
        <w:tc>
          <w:tcPr>
            <w:tcW w:w="1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Номер</w:t>
            </w:r>
          </w:p>
        </w:tc>
        <w:tc>
          <w:tcPr>
            <w:tcW w:w="2809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810453">
            <w:pPr>
              <w:rPr>
                <w:bCs/>
              </w:rPr>
            </w:pPr>
          </w:p>
        </w:tc>
        <w:tc>
          <w:tcPr>
            <w:tcW w:w="14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810453">
            <w:pPr>
              <w:jc w:val="center"/>
              <w:rPr>
                <w:bCs/>
              </w:rPr>
            </w:pPr>
            <w:r>
              <w:rPr>
                <w:bCs/>
              </w:rPr>
              <w:t>Дата выдачи</w:t>
            </w:r>
          </w:p>
        </w:tc>
        <w:tc>
          <w:tcPr>
            <w:tcW w:w="14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810453">
            <w:pPr>
              <w:rPr>
                <w:bCs/>
              </w:rPr>
            </w:pPr>
          </w:p>
        </w:tc>
        <w:tc>
          <w:tcPr>
            <w:tcW w:w="11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810453">
            <w:pPr>
              <w:jc w:val="center"/>
              <w:rPr>
                <w:bCs/>
              </w:rPr>
            </w:pPr>
            <w:r>
              <w:rPr>
                <w:bCs/>
              </w:rPr>
              <w:t>на срок до</w:t>
            </w:r>
          </w:p>
        </w:tc>
        <w:tc>
          <w:tcPr>
            <w:tcW w:w="14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810453">
            <w:pPr>
              <w:rPr>
                <w:bCs/>
              </w:rPr>
            </w:pPr>
          </w:p>
        </w:tc>
        <w:tc>
          <w:tcPr>
            <w:tcW w:w="15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0453" w:rsidRPr="002F60F3" w:rsidRDefault="00810453" w:rsidP="00810453">
            <w:pPr>
              <w:rPr>
                <w:bCs/>
              </w:rPr>
            </w:pPr>
          </w:p>
        </w:tc>
      </w:tr>
      <w:tr w:rsidR="00DE516F" w:rsidRPr="002F60F3" w:rsidTr="00810453">
        <w:trPr>
          <w:trHeight w:val="283"/>
        </w:trPr>
        <w:tc>
          <w:tcPr>
            <w:tcW w:w="10915" w:type="dxa"/>
            <w:gridSpan w:val="37"/>
            <w:tcBorders>
              <w:top w:val="single" w:sz="4" w:space="0" w:color="auto"/>
            </w:tcBorders>
            <w:vAlign w:val="center"/>
          </w:tcPr>
          <w:p w:rsidR="00DE516F" w:rsidRDefault="00DE516F" w:rsidP="0014184B">
            <w:pPr>
              <w:ind w:firstLine="142"/>
              <w:rPr>
                <w:bCs/>
              </w:rPr>
            </w:pPr>
          </w:p>
        </w:tc>
      </w:tr>
      <w:tr w:rsidR="00DE516F" w:rsidRPr="002F60F3" w:rsidTr="00DE516F">
        <w:trPr>
          <w:trHeight w:val="283"/>
        </w:trPr>
        <w:tc>
          <w:tcPr>
            <w:tcW w:w="6799" w:type="dxa"/>
            <w:gridSpan w:val="27"/>
            <w:vAlign w:val="center"/>
          </w:tcPr>
          <w:p w:rsidR="00DE516F" w:rsidRPr="002F60F3" w:rsidRDefault="00DE516F" w:rsidP="00DE516F">
            <w:pPr>
              <w:rPr>
                <w:bCs/>
              </w:rPr>
            </w:pPr>
          </w:p>
        </w:tc>
        <w:tc>
          <w:tcPr>
            <w:tcW w:w="4116" w:type="dxa"/>
            <w:gridSpan w:val="10"/>
            <w:tcBorders>
              <w:bottom w:val="single" w:sz="4" w:space="0" w:color="auto"/>
            </w:tcBorders>
            <w:vAlign w:val="center"/>
          </w:tcPr>
          <w:p w:rsidR="00DE516F" w:rsidRPr="002F60F3" w:rsidRDefault="00DE516F" w:rsidP="00DE516F">
            <w:pPr>
              <w:rPr>
                <w:bCs/>
              </w:rPr>
            </w:pPr>
          </w:p>
        </w:tc>
      </w:tr>
      <w:tr w:rsidR="00DE516F" w:rsidRPr="002F60F3" w:rsidTr="00DE516F">
        <w:trPr>
          <w:trHeight w:val="283"/>
        </w:trPr>
        <w:tc>
          <w:tcPr>
            <w:tcW w:w="6799" w:type="dxa"/>
            <w:gridSpan w:val="27"/>
            <w:tcBorders>
              <w:bottom w:val="dashSmallGap" w:sz="4" w:space="0" w:color="auto"/>
            </w:tcBorders>
            <w:vAlign w:val="center"/>
          </w:tcPr>
          <w:p w:rsidR="00DE516F" w:rsidRPr="00DE516F" w:rsidRDefault="00DE516F" w:rsidP="00DE516F">
            <w:pPr>
              <w:jc w:val="right"/>
              <w:rPr>
                <w:bCs/>
                <w:vertAlign w:val="superscript"/>
              </w:rPr>
            </w:pPr>
          </w:p>
        </w:tc>
        <w:tc>
          <w:tcPr>
            <w:tcW w:w="4116" w:type="dxa"/>
            <w:gridSpan w:val="10"/>
            <w:tcBorders>
              <w:bottom w:val="dashSmallGap" w:sz="4" w:space="0" w:color="auto"/>
            </w:tcBorders>
            <w:vAlign w:val="center"/>
          </w:tcPr>
          <w:p w:rsidR="00DE516F" w:rsidRPr="00DE516F" w:rsidRDefault="00DE516F" w:rsidP="00DE516F">
            <w:pPr>
              <w:jc w:val="center"/>
              <w:rPr>
                <w:bCs/>
                <w:vertAlign w:val="superscript"/>
              </w:rPr>
            </w:pPr>
            <w:r w:rsidRPr="00DE516F">
              <w:rPr>
                <w:bCs/>
                <w:vertAlign w:val="superscript"/>
              </w:rPr>
              <w:t>(подпись уполномоченного лица)</w:t>
            </w:r>
          </w:p>
        </w:tc>
      </w:tr>
      <w:tr w:rsidR="00DE516F" w:rsidRPr="002F60F3" w:rsidTr="00DE516F">
        <w:trPr>
          <w:trHeight w:val="283"/>
        </w:trPr>
        <w:tc>
          <w:tcPr>
            <w:tcW w:w="10915" w:type="dxa"/>
            <w:gridSpan w:val="37"/>
            <w:tcBorders>
              <w:top w:val="dashSmallGap" w:sz="4" w:space="0" w:color="auto"/>
            </w:tcBorders>
            <w:vAlign w:val="center"/>
          </w:tcPr>
          <w:p w:rsidR="00DE516F" w:rsidRPr="00DE516F" w:rsidRDefault="00DE516F" w:rsidP="00DE516F">
            <w:pPr>
              <w:ind w:firstLine="142"/>
              <w:jc w:val="center"/>
              <w:rPr>
                <w:bCs/>
                <w:vertAlign w:val="superscript"/>
              </w:rPr>
            </w:pPr>
            <w:r w:rsidRPr="00DE516F">
              <w:rPr>
                <w:bCs/>
                <w:vertAlign w:val="superscript"/>
              </w:rPr>
              <w:t>Место для служебных отметок регистрирующего органа</w:t>
            </w:r>
          </w:p>
        </w:tc>
      </w:tr>
    </w:tbl>
    <w:p w:rsidR="00DE516F" w:rsidRDefault="00DE516F">
      <w:r>
        <w:br w:type="page"/>
      </w:r>
    </w:p>
    <w:tbl>
      <w:tblPr>
        <w:tblStyle w:val="a3"/>
        <w:tblW w:w="109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425"/>
        <w:gridCol w:w="399"/>
        <w:gridCol w:w="12"/>
        <w:gridCol w:w="11"/>
        <w:gridCol w:w="142"/>
        <w:gridCol w:w="215"/>
        <w:gridCol w:w="68"/>
        <w:gridCol w:w="7"/>
        <w:gridCol w:w="207"/>
        <w:gridCol w:w="407"/>
        <w:gridCol w:w="69"/>
        <w:gridCol w:w="50"/>
        <w:gridCol w:w="401"/>
        <w:gridCol w:w="269"/>
        <w:gridCol w:w="291"/>
        <w:gridCol w:w="45"/>
        <w:gridCol w:w="27"/>
        <w:gridCol w:w="169"/>
        <w:gridCol w:w="163"/>
        <w:gridCol w:w="576"/>
        <w:gridCol w:w="12"/>
        <w:gridCol w:w="7"/>
        <w:gridCol w:w="31"/>
        <w:gridCol w:w="144"/>
        <w:gridCol w:w="507"/>
        <w:gridCol w:w="345"/>
        <w:gridCol w:w="638"/>
        <w:gridCol w:w="171"/>
        <w:gridCol w:w="267"/>
        <w:gridCol w:w="107"/>
        <w:gridCol w:w="738"/>
        <w:gridCol w:w="82"/>
        <w:gridCol w:w="224"/>
        <w:gridCol w:w="1059"/>
        <w:gridCol w:w="79"/>
        <w:gridCol w:w="567"/>
        <w:gridCol w:w="850"/>
        <w:gridCol w:w="1134"/>
      </w:tblGrid>
      <w:tr w:rsidR="006618FD" w:rsidRPr="002F60F3" w:rsidTr="006618FD">
        <w:trPr>
          <w:trHeight w:val="283"/>
        </w:trPr>
        <w:tc>
          <w:tcPr>
            <w:tcW w:w="10915" w:type="dxa"/>
            <w:gridSpan w:val="38"/>
            <w:vAlign w:val="center"/>
          </w:tcPr>
          <w:p w:rsidR="006618FD" w:rsidRPr="006618FD" w:rsidRDefault="006618FD" w:rsidP="006618FD">
            <w:pPr>
              <w:ind w:firstLine="142"/>
              <w:jc w:val="right"/>
              <w:rPr>
                <w:bCs/>
                <w:i/>
              </w:rPr>
            </w:pPr>
            <w:r w:rsidRPr="006618FD">
              <w:rPr>
                <w:bCs/>
                <w:i/>
              </w:rPr>
              <w:lastRenderedPageBreak/>
              <w:t>Оборотная сторона листа №1</w:t>
            </w:r>
          </w:p>
        </w:tc>
      </w:tr>
      <w:tr w:rsidR="0014184B" w:rsidRPr="002F60F3" w:rsidTr="006618FD">
        <w:trPr>
          <w:trHeight w:val="283"/>
        </w:trPr>
        <w:tc>
          <w:tcPr>
            <w:tcW w:w="10915" w:type="dxa"/>
            <w:gridSpan w:val="38"/>
            <w:tcBorders>
              <w:bottom w:val="single" w:sz="4" w:space="0" w:color="auto"/>
            </w:tcBorders>
            <w:vAlign w:val="center"/>
          </w:tcPr>
          <w:p w:rsidR="0014184B" w:rsidRPr="002F60F3" w:rsidRDefault="00DE516F" w:rsidP="00DE516F">
            <w:pPr>
              <w:ind w:firstLine="142"/>
              <w:jc w:val="center"/>
              <w:rPr>
                <w:bCs/>
              </w:rPr>
            </w:pPr>
            <w:r>
              <w:rPr>
                <w:b/>
                <w:bCs/>
              </w:rPr>
              <w:t>3. Сведения о приглашаемом лице</w:t>
            </w:r>
          </w:p>
        </w:tc>
      </w:tr>
      <w:tr w:rsidR="00DE516F" w:rsidRPr="002F60F3" w:rsidTr="006618FD">
        <w:trPr>
          <w:trHeight w:val="283"/>
        </w:trPr>
        <w:tc>
          <w:tcPr>
            <w:tcW w:w="33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14184B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3.1. Фамилия рус. (при наличии)</w:t>
            </w:r>
          </w:p>
        </w:tc>
        <w:tc>
          <w:tcPr>
            <w:tcW w:w="753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553862" w:rsidP="000A7825">
            <w:pPr>
              <w:rPr>
                <w:b/>
                <w:bCs/>
              </w:rPr>
            </w:pPr>
            <w:r w:rsidRPr="00F706F0">
              <w:rPr>
                <w:b/>
                <w:bCs/>
                <w:lang w:val="en-US"/>
              </w:rPr>
              <w:t xml:space="preserve"> </w:t>
            </w:r>
            <w:r w:rsidR="0027117E" w:rsidRPr="0027117E">
              <w:rPr>
                <w:b/>
                <w:bCs/>
              </w:rPr>
              <w:t>SURNAME</w:t>
            </w:r>
          </w:p>
        </w:tc>
      </w:tr>
      <w:tr w:rsidR="00DE516F" w:rsidRPr="002F60F3" w:rsidTr="006618FD">
        <w:trPr>
          <w:trHeight w:val="283"/>
        </w:trPr>
        <w:tc>
          <w:tcPr>
            <w:tcW w:w="33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14184B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3.2. Фамилия лат. (при наличии)</w:t>
            </w:r>
          </w:p>
        </w:tc>
        <w:tc>
          <w:tcPr>
            <w:tcW w:w="753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553862" w:rsidP="000A7825">
            <w:pPr>
              <w:rPr>
                <w:b/>
                <w:bCs/>
                <w:lang w:val="en-US"/>
              </w:rPr>
            </w:pPr>
            <w:r w:rsidRPr="00F706F0">
              <w:rPr>
                <w:b/>
                <w:bCs/>
                <w:lang w:val="en-US"/>
              </w:rPr>
              <w:t xml:space="preserve"> </w:t>
            </w:r>
            <w:r w:rsidR="0027117E" w:rsidRPr="0027117E">
              <w:rPr>
                <w:b/>
                <w:bCs/>
                <w:lang w:val="en-US"/>
              </w:rPr>
              <w:t>SURNAMELAT</w:t>
            </w:r>
          </w:p>
        </w:tc>
      </w:tr>
      <w:tr w:rsidR="00DE516F" w:rsidRPr="002F60F3" w:rsidTr="006618FD">
        <w:trPr>
          <w:trHeight w:val="283"/>
        </w:trPr>
        <w:tc>
          <w:tcPr>
            <w:tcW w:w="33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14184B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3.3. Имя/имена рус. (при наличии)</w:t>
            </w:r>
          </w:p>
        </w:tc>
        <w:tc>
          <w:tcPr>
            <w:tcW w:w="753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553862" w:rsidP="000A7825">
            <w:pPr>
              <w:rPr>
                <w:b/>
                <w:bCs/>
              </w:rPr>
            </w:pPr>
            <w:r w:rsidRPr="00F706F0">
              <w:rPr>
                <w:b/>
                <w:bCs/>
              </w:rPr>
              <w:t xml:space="preserve"> </w:t>
            </w:r>
            <w:r w:rsidR="0027117E" w:rsidRPr="0027117E">
              <w:rPr>
                <w:b/>
                <w:bCs/>
              </w:rPr>
              <w:t>NAME</w:t>
            </w:r>
          </w:p>
        </w:tc>
      </w:tr>
      <w:tr w:rsidR="00DE516F" w:rsidRPr="002F60F3" w:rsidTr="006618FD">
        <w:trPr>
          <w:trHeight w:val="283"/>
        </w:trPr>
        <w:tc>
          <w:tcPr>
            <w:tcW w:w="33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14184B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3.4. Имя/имена лат. (при наличии)</w:t>
            </w:r>
          </w:p>
        </w:tc>
        <w:tc>
          <w:tcPr>
            <w:tcW w:w="753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553862" w:rsidP="000A7825">
            <w:pPr>
              <w:rPr>
                <w:b/>
                <w:bCs/>
                <w:lang w:val="en-US"/>
              </w:rPr>
            </w:pPr>
            <w:r w:rsidRPr="00F706F0">
              <w:rPr>
                <w:b/>
                <w:bCs/>
              </w:rPr>
              <w:t xml:space="preserve"> </w:t>
            </w:r>
            <w:r w:rsidR="00201F6E" w:rsidRPr="00201F6E">
              <w:rPr>
                <w:b/>
                <w:bCs/>
                <w:lang w:val="en-US"/>
              </w:rPr>
              <w:t>NAMELAT</w:t>
            </w:r>
          </w:p>
        </w:tc>
      </w:tr>
      <w:tr w:rsidR="00DE516F" w:rsidRPr="002F60F3" w:rsidTr="006618FD">
        <w:trPr>
          <w:trHeight w:val="283"/>
        </w:trPr>
        <w:tc>
          <w:tcPr>
            <w:tcW w:w="33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14184B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3.5. Отчество рус. (при наличии)</w:t>
            </w:r>
          </w:p>
        </w:tc>
        <w:tc>
          <w:tcPr>
            <w:tcW w:w="753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553862" w:rsidP="00DE516F">
            <w:pPr>
              <w:rPr>
                <w:b/>
                <w:bCs/>
                <w:lang w:val="en-US"/>
              </w:rPr>
            </w:pPr>
            <w:r w:rsidRPr="00F706F0">
              <w:rPr>
                <w:b/>
                <w:bCs/>
                <w:lang w:val="en-US"/>
              </w:rPr>
              <w:t xml:space="preserve"> </w:t>
            </w:r>
          </w:p>
        </w:tc>
      </w:tr>
      <w:tr w:rsidR="00DE516F" w:rsidRPr="002F60F3" w:rsidTr="006618FD">
        <w:trPr>
          <w:trHeight w:val="283"/>
        </w:trPr>
        <w:tc>
          <w:tcPr>
            <w:tcW w:w="3377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14184B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3.6. Отчество лат. (при наличии)</w:t>
            </w:r>
          </w:p>
        </w:tc>
        <w:tc>
          <w:tcPr>
            <w:tcW w:w="753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553862" w:rsidP="00DE516F">
            <w:pPr>
              <w:rPr>
                <w:b/>
                <w:bCs/>
                <w:lang w:val="en-US"/>
              </w:rPr>
            </w:pPr>
            <w:r w:rsidRPr="00F706F0">
              <w:rPr>
                <w:b/>
                <w:bCs/>
                <w:lang w:val="en-US"/>
              </w:rPr>
              <w:t xml:space="preserve"> </w:t>
            </w:r>
          </w:p>
        </w:tc>
      </w:tr>
      <w:tr w:rsidR="00DE516F" w:rsidRPr="002F60F3" w:rsidTr="006618FD">
        <w:trPr>
          <w:trHeight w:val="283"/>
        </w:trPr>
        <w:tc>
          <w:tcPr>
            <w:tcW w:w="9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2F60F3" w:rsidRDefault="00DE516F" w:rsidP="0014184B">
            <w:pPr>
              <w:ind w:firstLine="142"/>
              <w:rPr>
                <w:bCs/>
              </w:rPr>
            </w:pPr>
            <w:r>
              <w:rPr>
                <w:bCs/>
              </w:rPr>
              <w:t>3.7. Пол</w:t>
            </w:r>
          </w:p>
        </w:tc>
        <w:tc>
          <w:tcPr>
            <w:tcW w:w="3014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2387" w:type="dxa"/>
              <w:tblInd w:w="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27"/>
              <w:gridCol w:w="1110"/>
              <w:gridCol w:w="227"/>
              <w:gridCol w:w="823"/>
            </w:tblGrid>
            <w:tr w:rsidR="00741DBF" w:rsidRPr="00F706F0" w:rsidTr="008D6683">
              <w:trPr>
                <w:trHeight w:hRule="exact" w:val="227"/>
              </w:trPr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741DBF" w:rsidRPr="00F706F0" w:rsidRDefault="0027117E" w:rsidP="002C3D23">
                  <w:pPr>
                    <w:jc w:val="center"/>
                    <w:rPr>
                      <w:bCs/>
                      <w:lang w:val="en-US"/>
                    </w:rPr>
                  </w:pPr>
                  <w:proofErr w:type="spellStart"/>
                  <w:r w:rsidRPr="0027117E">
                    <w:rPr>
                      <w:bCs/>
                      <w:lang w:val="en-US"/>
                    </w:rPr>
                    <w:t>GenderM</w:t>
                  </w:r>
                  <w:proofErr w:type="spellEnd"/>
                </w:p>
              </w:tc>
              <w:tc>
                <w:tcPr>
                  <w:tcW w:w="1110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741DBF" w:rsidRPr="00F706F0" w:rsidRDefault="00741DBF" w:rsidP="00741DBF">
                  <w:pPr>
                    <w:rPr>
                      <w:bCs/>
                    </w:rPr>
                  </w:pPr>
                  <w:r w:rsidRPr="00F706F0">
                    <w:rPr>
                      <w:bCs/>
                    </w:rPr>
                    <w:t>Мужской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741DBF" w:rsidRPr="00F706F0" w:rsidRDefault="0027117E" w:rsidP="00741DBF">
                  <w:pPr>
                    <w:jc w:val="center"/>
                    <w:rPr>
                      <w:bCs/>
                    </w:rPr>
                  </w:pPr>
                  <w:proofErr w:type="spellStart"/>
                  <w:r w:rsidRPr="0027117E">
                    <w:rPr>
                      <w:bCs/>
                    </w:rPr>
                    <w:t>GenderF</w:t>
                  </w:r>
                  <w:proofErr w:type="spellEnd"/>
                </w:p>
              </w:tc>
              <w:tc>
                <w:tcPr>
                  <w:tcW w:w="823" w:type="dxa"/>
                  <w:tcBorders>
                    <w:left w:val="single" w:sz="8" w:space="0" w:color="auto"/>
                  </w:tcBorders>
                  <w:vAlign w:val="center"/>
                </w:tcPr>
                <w:p w:rsidR="00741DBF" w:rsidRPr="00F706F0" w:rsidRDefault="00741DBF" w:rsidP="00741DBF">
                  <w:pPr>
                    <w:rPr>
                      <w:bCs/>
                    </w:rPr>
                  </w:pPr>
                  <w:r w:rsidRPr="00F706F0">
                    <w:rPr>
                      <w:bCs/>
                    </w:rPr>
                    <w:t>Женский</w:t>
                  </w:r>
                </w:p>
              </w:tc>
            </w:tr>
          </w:tbl>
          <w:p w:rsidR="00DE516F" w:rsidRPr="00F706F0" w:rsidRDefault="00DE516F" w:rsidP="00DE516F">
            <w:pPr>
              <w:rPr>
                <w:bCs/>
              </w:rPr>
            </w:pPr>
          </w:p>
        </w:tc>
        <w:tc>
          <w:tcPr>
            <w:tcW w:w="18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6618FD">
            <w:pPr>
              <w:jc w:val="center"/>
              <w:rPr>
                <w:bCs/>
              </w:rPr>
            </w:pPr>
            <w:r w:rsidRPr="00F706F0">
              <w:rPr>
                <w:bCs/>
              </w:rPr>
              <w:t>3.7. Дата рождения</w:t>
            </w:r>
          </w:p>
        </w:tc>
        <w:tc>
          <w:tcPr>
            <w:tcW w:w="14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27117E" w:rsidP="000A7825">
            <w:pPr>
              <w:rPr>
                <w:b/>
                <w:bCs/>
                <w:lang w:val="en-US"/>
              </w:rPr>
            </w:pPr>
            <w:proofErr w:type="spellStart"/>
            <w:r w:rsidRPr="0027117E">
              <w:rPr>
                <w:b/>
                <w:bCs/>
                <w:lang w:val="en-US"/>
              </w:rPr>
              <w:t>DateBirthday</w:t>
            </w:r>
            <w:proofErr w:type="spellEnd"/>
          </w:p>
        </w:tc>
        <w:tc>
          <w:tcPr>
            <w:tcW w:w="36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DE516F" w:rsidP="006618FD">
            <w:pPr>
              <w:ind w:firstLine="145"/>
              <w:rPr>
                <w:bCs/>
              </w:rPr>
            </w:pPr>
            <w:r w:rsidRPr="00F706F0">
              <w:rPr>
                <w:bCs/>
              </w:rPr>
              <w:t>3.9. Государство рождения</w:t>
            </w:r>
          </w:p>
        </w:tc>
      </w:tr>
      <w:tr w:rsidR="00DE516F" w:rsidRPr="002F60F3" w:rsidTr="006618FD">
        <w:trPr>
          <w:trHeight w:val="283"/>
        </w:trPr>
        <w:tc>
          <w:tcPr>
            <w:tcW w:w="10915" w:type="dxa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27117E" w:rsidP="00166002">
            <w:pPr>
              <w:jc w:val="center"/>
              <w:rPr>
                <w:b/>
                <w:bCs/>
              </w:rPr>
            </w:pPr>
            <w:r w:rsidRPr="0027117E">
              <w:rPr>
                <w:b/>
                <w:bCs/>
              </w:rPr>
              <w:t>COUNTRY</w:t>
            </w:r>
          </w:p>
        </w:tc>
      </w:tr>
      <w:tr w:rsidR="00741DBF" w:rsidRPr="002F60F3" w:rsidTr="006618FD">
        <w:trPr>
          <w:trHeight w:val="577"/>
        </w:trPr>
        <w:tc>
          <w:tcPr>
            <w:tcW w:w="127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 xml:space="preserve">3.10. Место </w:t>
            </w:r>
          </w:p>
          <w:p w:rsidR="00741DBF" w:rsidRDefault="00741DBF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рождения</w:t>
            </w:r>
          </w:p>
        </w:tc>
        <w:tc>
          <w:tcPr>
            <w:tcW w:w="9643" w:type="dxa"/>
            <w:gridSpan w:val="3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41DBF" w:rsidRPr="00974245" w:rsidRDefault="0027117E" w:rsidP="00741DBF">
            <w:pPr>
              <w:rPr>
                <w:bCs/>
                <w:lang w:val="en-US"/>
              </w:rPr>
            </w:pPr>
            <w:r w:rsidRPr="0027117E">
              <w:rPr>
                <w:bCs/>
              </w:rPr>
              <w:t>PLACE</w:t>
            </w:r>
          </w:p>
        </w:tc>
      </w:tr>
      <w:tr w:rsidR="00DE516F" w:rsidRPr="002F60F3" w:rsidTr="006618FD">
        <w:trPr>
          <w:trHeight w:val="283"/>
        </w:trPr>
        <w:tc>
          <w:tcPr>
            <w:tcW w:w="10915" w:type="dxa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Default="00741DBF" w:rsidP="0075464A">
            <w:pPr>
              <w:ind w:firstLine="142"/>
              <w:rPr>
                <w:bCs/>
              </w:rPr>
            </w:pPr>
            <w:r>
              <w:rPr>
                <w:bCs/>
              </w:rPr>
              <w:t>3.11. Гражданство (подданство):</w:t>
            </w:r>
            <w:r w:rsidR="00166002">
              <w:rPr>
                <w:bCs/>
              </w:rPr>
              <w:t xml:space="preserve"> </w:t>
            </w:r>
            <w:r w:rsidR="00166002" w:rsidRPr="00166002">
              <w:rPr>
                <w:b/>
                <w:bCs/>
              </w:rPr>
              <w:t xml:space="preserve"> </w:t>
            </w:r>
            <w:r w:rsidR="0027117E" w:rsidRPr="0027117E">
              <w:rPr>
                <w:b/>
                <w:bCs/>
              </w:rPr>
              <w:t>COUNTRY</w:t>
            </w:r>
          </w:p>
        </w:tc>
      </w:tr>
      <w:tr w:rsidR="00741DBF" w:rsidRPr="002F60F3" w:rsidTr="006618FD">
        <w:trPr>
          <w:trHeight w:val="283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DBF" w:rsidRDefault="00741DBF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1.</w:t>
            </w:r>
          </w:p>
        </w:tc>
        <w:tc>
          <w:tcPr>
            <w:tcW w:w="10490" w:type="dxa"/>
            <w:gridSpan w:val="3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DBF" w:rsidRPr="00166002" w:rsidRDefault="00741DBF" w:rsidP="00B44936">
            <w:pPr>
              <w:ind w:firstLine="142"/>
              <w:rPr>
                <w:b/>
                <w:bCs/>
              </w:rPr>
            </w:pPr>
          </w:p>
        </w:tc>
      </w:tr>
      <w:tr w:rsidR="00741DBF" w:rsidRPr="002F60F3" w:rsidTr="006618FD">
        <w:trPr>
          <w:trHeight w:val="283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DBF" w:rsidRDefault="00741DBF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0490" w:type="dxa"/>
            <w:gridSpan w:val="3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1DBF" w:rsidRDefault="00741DBF" w:rsidP="00B44936">
            <w:pPr>
              <w:ind w:firstLine="142"/>
              <w:rPr>
                <w:bCs/>
              </w:rPr>
            </w:pPr>
          </w:p>
        </w:tc>
      </w:tr>
      <w:tr w:rsidR="00B44936" w:rsidRPr="002F60F3" w:rsidTr="006618FD">
        <w:trPr>
          <w:trHeight w:val="283"/>
        </w:trPr>
        <w:tc>
          <w:tcPr>
            <w:tcW w:w="3965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3.12. Государство постоянного проживания</w:t>
            </w:r>
          </w:p>
        </w:tc>
        <w:tc>
          <w:tcPr>
            <w:tcW w:w="695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CF1370" w:rsidRDefault="0027117E" w:rsidP="00166002">
            <w:pPr>
              <w:jc w:val="center"/>
              <w:rPr>
                <w:b/>
                <w:bCs/>
              </w:rPr>
            </w:pPr>
            <w:r w:rsidRPr="0027117E">
              <w:rPr>
                <w:b/>
                <w:bCs/>
              </w:rPr>
              <w:t>COUNTRY</w:t>
            </w:r>
          </w:p>
        </w:tc>
      </w:tr>
      <w:tr w:rsidR="00B44936" w:rsidRPr="002F60F3" w:rsidTr="006618FD">
        <w:trPr>
          <w:trHeight w:val="283"/>
        </w:trPr>
        <w:tc>
          <w:tcPr>
            <w:tcW w:w="127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3.13. Регион</w:t>
            </w:r>
          </w:p>
        </w:tc>
        <w:tc>
          <w:tcPr>
            <w:tcW w:w="9636" w:type="dxa"/>
            <w:gridSpan w:val="3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27117E" w:rsidP="00166002">
            <w:pPr>
              <w:jc w:val="center"/>
              <w:rPr>
                <w:b/>
                <w:bCs/>
              </w:rPr>
            </w:pPr>
            <w:r w:rsidRPr="0027117E">
              <w:rPr>
                <w:bCs/>
              </w:rPr>
              <w:t>PLACE</w:t>
            </w:r>
          </w:p>
        </w:tc>
      </w:tr>
      <w:tr w:rsidR="00B44936" w:rsidRPr="002F60F3" w:rsidTr="006618FD">
        <w:trPr>
          <w:trHeight w:val="283"/>
        </w:trPr>
        <w:tc>
          <w:tcPr>
            <w:tcW w:w="2682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3.14. Место получения визы:</w:t>
            </w:r>
          </w:p>
        </w:tc>
        <w:tc>
          <w:tcPr>
            <w:tcW w:w="8233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112809" w:rsidP="00B44936">
            <w:pPr>
              <w:rPr>
                <w:bCs/>
                <w:lang w:val="en-US"/>
              </w:rPr>
            </w:pPr>
            <w:r w:rsidRPr="00F706F0">
              <w:rPr>
                <w:bCs/>
                <w:lang w:val="en-US"/>
              </w:rPr>
              <w:t xml:space="preserve"> </w:t>
            </w:r>
          </w:p>
        </w:tc>
      </w:tr>
      <w:tr w:rsidR="00B44936" w:rsidRPr="002F60F3" w:rsidTr="006618FD">
        <w:trPr>
          <w:trHeight w:val="283"/>
        </w:trPr>
        <w:tc>
          <w:tcPr>
            <w:tcW w:w="8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Страна</w:t>
            </w:r>
          </w:p>
        </w:tc>
        <w:tc>
          <w:tcPr>
            <w:tcW w:w="10068" w:type="dxa"/>
            <w:gridSpan w:val="3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221270" w:rsidP="00166002">
            <w:pPr>
              <w:jc w:val="center"/>
              <w:rPr>
                <w:b/>
                <w:bCs/>
              </w:rPr>
            </w:pPr>
            <w:r w:rsidRPr="0027117E">
              <w:rPr>
                <w:b/>
                <w:bCs/>
              </w:rPr>
              <w:t>COUNTRY</w:t>
            </w:r>
          </w:p>
        </w:tc>
      </w:tr>
      <w:tr w:rsidR="00B44936" w:rsidRPr="002F60F3" w:rsidTr="006618FD">
        <w:trPr>
          <w:trHeight w:val="283"/>
        </w:trPr>
        <w:tc>
          <w:tcPr>
            <w:tcW w:w="8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Город</w:t>
            </w:r>
          </w:p>
        </w:tc>
        <w:tc>
          <w:tcPr>
            <w:tcW w:w="10068" w:type="dxa"/>
            <w:gridSpan w:val="3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221270" w:rsidP="00166002">
            <w:pPr>
              <w:jc w:val="center"/>
              <w:rPr>
                <w:b/>
                <w:bCs/>
              </w:rPr>
            </w:pPr>
            <w:r w:rsidRPr="0027117E">
              <w:rPr>
                <w:bCs/>
              </w:rPr>
              <w:t>PLACE</w:t>
            </w:r>
          </w:p>
        </w:tc>
      </w:tr>
      <w:tr w:rsidR="00DE516F" w:rsidRPr="00A84972" w:rsidTr="006618FD">
        <w:trPr>
          <w:trHeight w:val="283"/>
        </w:trPr>
        <w:tc>
          <w:tcPr>
            <w:tcW w:w="10915" w:type="dxa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16F" w:rsidRPr="00F706F0" w:rsidRDefault="00741DBF" w:rsidP="00B44936">
            <w:pPr>
              <w:ind w:firstLine="142"/>
              <w:rPr>
                <w:bCs/>
                <w:lang w:val="en-US"/>
              </w:rPr>
            </w:pPr>
            <w:r w:rsidRPr="00F706F0">
              <w:rPr>
                <w:bCs/>
                <w:lang w:val="en-US"/>
              </w:rPr>
              <w:t xml:space="preserve">3.15. </w:t>
            </w:r>
            <w:r w:rsidRPr="00F706F0">
              <w:rPr>
                <w:bCs/>
              </w:rPr>
              <w:t>Место</w:t>
            </w:r>
            <w:r w:rsidRPr="00F706F0">
              <w:rPr>
                <w:bCs/>
                <w:lang w:val="en-US"/>
              </w:rPr>
              <w:t xml:space="preserve"> </w:t>
            </w:r>
            <w:r w:rsidRPr="00F706F0">
              <w:rPr>
                <w:bCs/>
              </w:rPr>
              <w:t>работы</w:t>
            </w:r>
            <w:r w:rsidR="00112809" w:rsidRPr="00F706F0">
              <w:rPr>
                <w:bCs/>
                <w:lang w:val="en-US"/>
              </w:rPr>
              <w:t xml:space="preserve"> </w:t>
            </w:r>
            <w:r w:rsidR="00112809" w:rsidRPr="00F706F0">
              <w:rPr>
                <w:b/>
                <w:bCs/>
                <w:lang w:val="en-US"/>
              </w:rPr>
              <w:t>НЕТ</w:t>
            </w:r>
          </w:p>
        </w:tc>
      </w:tr>
      <w:tr w:rsidR="00B44936" w:rsidRPr="002F60F3" w:rsidTr="006618FD">
        <w:trPr>
          <w:trHeight w:val="283"/>
        </w:trPr>
        <w:tc>
          <w:tcPr>
            <w:tcW w:w="3214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B44936" w:rsidP="00B44936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Название организации за рубежом</w:t>
            </w:r>
          </w:p>
        </w:tc>
        <w:tc>
          <w:tcPr>
            <w:tcW w:w="7701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B44936" w:rsidP="00B44936">
            <w:pPr>
              <w:rPr>
                <w:bCs/>
              </w:rPr>
            </w:pPr>
          </w:p>
        </w:tc>
      </w:tr>
      <w:tr w:rsidR="00B44936" w:rsidRPr="002F60F3" w:rsidTr="006618FD">
        <w:trPr>
          <w:trHeight w:val="283"/>
        </w:trPr>
        <w:tc>
          <w:tcPr>
            <w:tcW w:w="12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Должность</w:t>
            </w:r>
          </w:p>
        </w:tc>
        <w:tc>
          <w:tcPr>
            <w:tcW w:w="9711" w:type="dxa"/>
            <w:gridSpan w:val="3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112809" w:rsidP="00166002">
            <w:pPr>
              <w:jc w:val="center"/>
              <w:rPr>
                <w:b/>
                <w:bCs/>
                <w:lang w:val="en-US"/>
              </w:rPr>
            </w:pPr>
            <w:r w:rsidRPr="00F706F0">
              <w:rPr>
                <w:b/>
                <w:bCs/>
                <w:lang w:val="en-US"/>
              </w:rPr>
              <w:t>НЕТ</w:t>
            </w:r>
          </w:p>
        </w:tc>
      </w:tr>
      <w:tr w:rsidR="00B44936" w:rsidRPr="002F60F3" w:rsidTr="006618FD">
        <w:trPr>
          <w:trHeight w:val="283"/>
        </w:trPr>
        <w:tc>
          <w:tcPr>
            <w:tcW w:w="196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 xml:space="preserve">Место нахождения </w:t>
            </w:r>
          </w:p>
          <w:p w:rsidR="00B44936" w:rsidRDefault="00B44936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организации</w:t>
            </w:r>
          </w:p>
        </w:tc>
        <w:tc>
          <w:tcPr>
            <w:tcW w:w="8953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4936" w:rsidRPr="00F706F0" w:rsidRDefault="00112809" w:rsidP="00166002">
            <w:pPr>
              <w:jc w:val="center"/>
              <w:rPr>
                <w:b/>
                <w:bCs/>
                <w:lang w:val="en-US"/>
              </w:rPr>
            </w:pPr>
            <w:r w:rsidRPr="00F706F0">
              <w:rPr>
                <w:b/>
                <w:bCs/>
                <w:lang w:val="en-US"/>
              </w:rPr>
              <w:t>НЕТ</w:t>
            </w:r>
          </w:p>
          <w:p w:rsidR="00B44936" w:rsidRPr="00F706F0" w:rsidRDefault="00B44936" w:rsidP="00B44936">
            <w:pPr>
              <w:rPr>
                <w:bCs/>
              </w:rPr>
            </w:pPr>
          </w:p>
        </w:tc>
      </w:tr>
      <w:tr w:rsidR="00F37E70" w:rsidRPr="002F60F3" w:rsidTr="006618FD">
        <w:trPr>
          <w:trHeight w:val="283"/>
        </w:trPr>
        <w:tc>
          <w:tcPr>
            <w:tcW w:w="3972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B44936">
            <w:pPr>
              <w:ind w:firstLine="142"/>
              <w:rPr>
                <w:bCs/>
              </w:rPr>
            </w:pPr>
            <w:r w:rsidRPr="00F706F0">
              <w:rPr>
                <w:bCs/>
                <w:lang w:val="en-US"/>
              </w:rPr>
              <w:t>3</w:t>
            </w:r>
            <w:r w:rsidRPr="00F706F0">
              <w:rPr>
                <w:bCs/>
              </w:rPr>
              <w:t>.16. Документ, удостоверяющий личность:</w:t>
            </w:r>
          </w:p>
        </w:tc>
        <w:tc>
          <w:tcPr>
            <w:tcW w:w="6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6618FD">
            <w:pPr>
              <w:jc w:val="center"/>
              <w:rPr>
                <w:bCs/>
              </w:rPr>
            </w:pPr>
            <w:r w:rsidRPr="00F706F0">
              <w:rPr>
                <w:bCs/>
              </w:rPr>
              <w:t>Серия</w:t>
            </w:r>
          </w:p>
        </w:tc>
        <w:tc>
          <w:tcPr>
            <w:tcW w:w="1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2F77A4" w:rsidP="00F37E70">
            <w:pPr>
              <w:rPr>
                <w:b/>
                <w:bCs/>
                <w:lang w:val="en-US"/>
              </w:rPr>
            </w:pPr>
            <w:r w:rsidRPr="00F706F0">
              <w:rPr>
                <w:bCs/>
                <w:lang w:val="en-US"/>
              </w:rPr>
              <w:t xml:space="preserve"> </w:t>
            </w:r>
          </w:p>
        </w:tc>
        <w:tc>
          <w:tcPr>
            <w:tcW w:w="8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F37E70">
            <w:pPr>
              <w:jc w:val="center"/>
              <w:rPr>
                <w:bCs/>
              </w:rPr>
            </w:pPr>
            <w:r w:rsidRPr="00F706F0">
              <w:rPr>
                <w:bCs/>
              </w:rPr>
              <w:t>Номер</w:t>
            </w:r>
          </w:p>
        </w:tc>
        <w:tc>
          <w:tcPr>
            <w:tcW w:w="28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2F77A4" w:rsidP="000A7825">
            <w:pPr>
              <w:rPr>
                <w:b/>
                <w:bCs/>
                <w:lang w:val="en-US"/>
              </w:rPr>
            </w:pPr>
            <w:r w:rsidRPr="00F706F0">
              <w:rPr>
                <w:bCs/>
                <w:lang w:val="en-US"/>
              </w:rPr>
              <w:t xml:space="preserve"> </w:t>
            </w:r>
            <w:r w:rsidR="00306DBF" w:rsidRPr="00306DBF">
              <w:rPr>
                <w:b/>
                <w:bCs/>
              </w:rPr>
              <w:t>PASSPORTNUMBER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F37E70">
            <w:pPr>
              <w:jc w:val="center"/>
              <w:rPr>
                <w:bCs/>
              </w:rPr>
            </w:pPr>
            <w:r w:rsidRPr="00F706F0">
              <w:rPr>
                <w:bCs/>
              </w:rPr>
              <w:t xml:space="preserve">Кем </w:t>
            </w:r>
            <w:proofErr w:type="gramStart"/>
            <w:r w:rsidRPr="00F706F0">
              <w:rPr>
                <w:bCs/>
              </w:rPr>
              <w:t>выдан</w:t>
            </w:r>
            <w:proofErr w:type="gramEnd"/>
          </w:p>
        </w:tc>
      </w:tr>
      <w:tr w:rsidR="00741DBF" w:rsidRPr="002F60F3" w:rsidTr="006618FD">
        <w:trPr>
          <w:trHeight w:val="571"/>
        </w:trPr>
        <w:tc>
          <w:tcPr>
            <w:tcW w:w="10915" w:type="dxa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DBF" w:rsidRPr="00F706F0" w:rsidRDefault="00FD701E" w:rsidP="00166002">
            <w:pPr>
              <w:ind w:firstLine="142"/>
              <w:jc w:val="center"/>
              <w:rPr>
                <w:b/>
                <w:bCs/>
                <w:lang w:val="en-US"/>
              </w:rPr>
            </w:pPr>
            <w:r w:rsidRPr="00FD701E">
              <w:rPr>
                <w:b/>
                <w:bCs/>
              </w:rPr>
              <w:t>IMMIGRATIONDEPARTMENT</w:t>
            </w:r>
          </w:p>
        </w:tc>
      </w:tr>
      <w:tr w:rsidR="00F37E70" w:rsidRPr="002F60F3" w:rsidTr="008D6683">
        <w:trPr>
          <w:trHeight w:val="283"/>
        </w:trPr>
        <w:tc>
          <w:tcPr>
            <w:tcW w:w="14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B44936">
            <w:pPr>
              <w:ind w:firstLine="142"/>
              <w:rPr>
                <w:bCs/>
              </w:rPr>
            </w:pPr>
            <w:r w:rsidRPr="00F706F0">
              <w:rPr>
                <w:bCs/>
              </w:rPr>
              <w:t>Дата выдачи</w:t>
            </w:r>
          </w:p>
        </w:tc>
        <w:tc>
          <w:tcPr>
            <w:tcW w:w="9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D701E" w:rsidP="00F37E70">
            <w:pPr>
              <w:rPr>
                <w:b/>
                <w:bCs/>
              </w:rPr>
            </w:pPr>
            <w:r w:rsidRPr="00FD701E">
              <w:rPr>
                <w:b/>
                <w:bCs/>
              </w:rPr>
              <w:t>PASSPORTDATESTART</w:t>
            </w:r>
          </w:p>
        </w:tc>
        <w:tc>
          <w:tcPr>
            <w:tcW w:w="1734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8D6683">
            <w:pPr>
              <w:jc w:val="center"/>
              <w:rPr>
                <w:bCs/>
              </w:rPr>
            </w:pPr>
            <w:r w:rsidRPr="00F706F0">
              <w:rPr>
                <w:bCs/>
              </w:rPr>
              <w:t>Действителен до</w:t>
            </w:r>
          </w:p>
        </w:tc>
        <w:tc>
          <w:tcPr>
            <w:tcW w:w="1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D701E" w:rsidP="000A7825">
            <w:pPr>
              <w:rPr>
                <w:b/>
                <w:bCs/>
                <w:lang w:val="en-US"/>
              </w:rPr>
            </w:pPr>
            <w:r w:rsidRPr="00FD701E">
              <w:rPr>
                <w:b/>
                <w:bCs/>
              </w:rPr>
              <w:t>PASSPORTDATEEND</w:t>
            </w:r>
          </w:p>
        </w:tc>
        <w:tc>
          <w:tcPr>
            <w:tcW w:w="527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F706F0" w:rsidRDefault="00F37E70" w:rsidP="008D6683">
            <w:pPr>
              <w:ind w:firstLine="175"/>
              <w:rPr>
                <w:bCs/>
              </w:rPr>
            </w:pPr>
            <w:r w:rsidRPr="00F706F0">
              <w:rPr>
                <w:bCs/>
              </w:rPr>
              <w:t>3.17. Адрес предполагаемого места пребывания:</w:t>
            </w:r>
          </w:p>
        </w:tc>
      </w:tr>
      <w:tr w:rsidR="00F37E70" w:rsidRPr="002F60F3" w:rsidTr="006618FD">
        <w:trPr>
          <w:trHeight w:val="283"/>
        </w:trPr>
        <w:tc>
          <w:tcPr>
            <w:tcW w:w="2973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F37E7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 xml:space="preserve">Область, край, республика, </w:t>
            </w:r>
          </w:p>
          <w:p w:rsidR="00F37E70" w:rsidRDefault="00F37E7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автономный округ (область)</w:t>
            </w:r>
          </w:p>
        </w:tc>
        <w:tc>
          <w:tcPr>
            <w:tcW w:w="7942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7E70" w:rsidRPr="00166002" w:rsidRDefault="00A83CF5" w:rsidP="00166002">
            <w:pPr>
              <w:ind w:firstLine="146"/>
              <w:jc w:val="center"/>
              <w:rPr>
                <w:b/>
                <w:bCs/>
                <w:lang w:val="en-US"/>
              </w:rPr>
            </w:pPr>
            <w:proofErr w:type="spellStart"/>
            <w:r w:rsidRPr="00166002">
              <w:rPr>
                <w:b/>
                <w:bCs/>
                <w:lang w:val="en-US"/>
              </w:rPr>
              <w:t>Московская</w:t>
            </w:r>
            <w:proofErr w:type="spellEnd"/>
            <w:r w:rsidRPr="00166002">
              <w:rPr>
                <w:b/>
                <w:bCs/>
                <w:lang w:val="en-US"/>
              </w:rPr>
              <w:t xml:space="preserve"> </w:t>
            </w:r>
            <w:proofErr w:type="spellStart"/>
            <w:r w:rsidRPr="00166002">
              <w:rPr>
                <w:b/>
                <w:bCs/>
                <w:lang w:val="en-US"/>
              </w:rPr>
              <w:t>область</w:t>
            </w:r>
            <w:proofErr w:type="spellEnd"/>
          </w:p>
        </w:tc>
      </w:tr>
      <w:tr w:rsidR="00F37E70" w:rsidRPr="002F60F3" w:rsidTr="006618FD">
        <w:trPr>
          <w:trHeight w:val="283"/>
        </w:trPr>
        <w:tc>
          <w:tcPr>
            <w:tcW w:w="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F37E7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Район</w:t>
            </w:r>
          </w:p>
        </w:tc>
        <w:tc>
          <w:tcPr>
            <w:tcW w:w="10091" w:type="dxa"/>
            <w:gridSpan w:val="3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D52094" w:rsidP="00166002">
            <w:pPr>
              <w:ind w:firstLine="169"/>
              <w:jc w:val="center"/>
              <w:rPr>
                <w:bCs/>
              </w:rPr>
            </w:pPr>
            <w:r w:rsidRPr="00D52094">
              <w:rPr>
                <w:b/>
                <w:bCs/>
              </w:rPr>
              <w:t xml:space="preserve"> Г.О. ЛОСИНО-ПЕТРОВСКИЙ  </w:t>
            </w:r>
          </w:p>
        </w:tc>
      </w:tr>
      <w:tr w:rsidR="00F37E70" w:rsidRPr="002F60F3" w:rsidTr="006618FD">
        <w:trPr>
          <w:trHeight w:val="283"/>
        </w:trPr>
        <w:tc>
          <w:tcPr>
            <w:tcW w:w="189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F37E7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Населенный пункт</w:t>
            </w:r>
          </w:p>
        </w:tc>
        <w:tc>
          <w:tcPr>
            <w:tcW w:w="9022" w:type="dxa"/>
            <w:gridSpan w:val="2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8733EE" w:rsidRDefault="00D52094" w:rsidP="008733EE">
            <w:pPr>
              <w:jc w:val="center"/>
              <w:rPr>
                <w:b/>
                <w:bCs/>
                <w:lang w:val="en-US"/>
              </w:rPr>
            </w:pPr>
            <w:r w:rsidRPr="00D52094">
              <w:rPr>
                <w:b/>
                <w:bCs/>
                <w:lang w:val="en-US"/>
              </w:rPr>
              <w:t>РП СВЕРДЛОВСКИЙ</w:t>
            </w:r>
          </w:p>
        </w:tc>
      </w:tr>
      <w:tr w:rsidR="00F37E70" w:rsidRPr="002F60F3" w:rsidTr="006618FD">
        <w:trPr>
          <w:trHeight w:val="283"/>
        </w:trPr>
        <w:tc>
          <w:tcPr>
            <w:tcW w:w="8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F37E7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Улица</w:t>
            </w:r>
          </w:p>
        </w:tc>
        <w:tc>
          <w:tcPr>
            <w:tcW w:w="7449" w:type="dxa"/>
            <w:gridSpan w:val="3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8733EE" w:rsidRDefault="00D52094" w:rsidP="008733EE">
            <w:pPr>
              <w:jc w:val="center"/>
              <w:rPr>
                <w:b/>
                <w:bCs/>
                <w:lang w:val="en-US"/>
              </w:rPr>
            </w:pPr>
            <w:r w:rsidRPr="00D52094">
              <w:rPr>
                <w:b/>
                <w:bCs/>
                <w:lang w:val="en-US"/>
              </w:rPr>
              <w:t>ПРОМЫШЛЕННАЯ</w:t>
            </w:r>
          </w:p>
        </w:tc>
        <w:tc>
          <w:tcPr>
            <w:tcW w:w="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F37E70" w:rsidP="006618FD">
            <w:pPr>
              <w:jc w:val="center"/>
              <w:rPr>
                <w:bCs/>
              </w:rPr>
            </w:pPr>
            <w:r>
              <w:rPr>
                <w:bCs/>
              </w:rPr>
              <w:t>Дом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Pr="008F59B7" w:rsidRDefault="00F37E70" w:rsidP="008F59B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D52094" w:rsidRPr="002F60F3" w:rsidTr="006618FD">
        <w:trPr>
          <w:trHeight w:val="283"/>
        </w:trPr>
        <w:tc>
          <w:tcPr>
            <w:tcW w:w="8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Корпус</w:t>
            </w:r>
          </w:p>
        </w:tc>
        <w:tc>
          <w:tcPr>
            <w:tcW w:w="11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D52094" w:rsidRDefault="00D52094" w:rsidP="00D52094">
            <w:pPr>
              <w:rPr>
                <w:b/>
                <w:bCs/>
              </w:rPr>
            </w:pP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1</w:t>
            </w:r>
          </w:p>
        </w:tc>
        <w:tc>
          <w:tcPr>
            <w:tcW w:w="10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jc w:val="center"/>
              <w:rPr>
                <w:bCs/>
              </w:rPr>
            </w:pPr>
            <w:r>
              <w:rPr>
                <w:bCs/>
              </w:rPr>
              <w:t>Строение</w:t>
            </w:r>
          </w:p>
        </w:tc>
        <w:tc>
          <w:tcPr>
            <w:tcW w:w="9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D52094" w:rsidRDefault="00D52094" w:rsidP="00D52094">
            <w:pPr>
              <w:rPr>
                <w:b/>
                <w:bCs/>
              </w:rPr>
            </w:pPr>
            <w:r w:rsidRPr="00E03A8E">
              <w:rPr>
                <w:b/>
                <w:bCs/>
                <w:lang w:val="en-US"/>
              </w:rPr>
              <w:t>23Б</w:t>
            </w:r>
          </w:p>
        </w:tc>
        <w:tc>
          <w:tcPr>
            <w:tcW w:w="10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jc w:val="center"/>
              <w:rPr>
                <w:bCs/>
              </w:rPr>
            </w:pPr>
            <w:r>
              <w:rPr>
                <w:bCs/>
              </w:rPr>
              <w:t>Квартира</w:t>
            </w:r>
          </w:p>
        </w:tc>
        <w:tc>
          <w:tcPr>
            <w:tcW w:w="11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3F18E2" w:rsidRDefault="00D52094" w:rsidP="00D52094">
            <w:pPr>
              <w:jc w:val="center"/>
              <w:rPr>
                <w:b/>
                <w:bCs/>
              </w:rPr>
            </w:pPr>
          </w:p>
        </w:tc>
        <w:tc>
          <w:tcPr>
            <w:tcW w:w="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jc w:val="center"/>
              <w:rPr>
                <w:bCs/>
              </w:rPr>
            </w:pPr>
            <w:r>
              <w:rPr>
                <w:bCs/>
              </w:rPr>
              <w:t>Телефон</w:t>
            </w:r>
          </w:p>
        </w:tc>
        <w:tc>
          <w:tcPr>
            <w:tcW w:w="391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C27038" w:rsidRDefault="00D52094" w:rsidP="00D52094">
            <w:pPr>
              <w:rPr>
                <w:b/>
                <w:bCs/>
              </w:rPr>
            </w:pPr>
            <w:r>
              <w:rPr>
                <w:bCs/>
                <w:lang w:val="en-US"/>
              </w:rPr>
              <w:t xml:space="preserve"> </w:t>
            </w:r>
            <w:r w:rsidRPr="00D52094">
              <w:rPr>
                <w:b/>
                <w:bCs/>
                <w:lang w:val="en-US"/>
              </w:rPr>
              <w:t>89687344143</w:t>
            </w:r>
          </w:p>
        </w:tc>
      </w:tr>
      <w:tr w:rsidR="00D52094" w:rsidRPr="002F60F3" w:rsidTr="006618FD">
        <w:trPr>
          <w:trHeight w:val="283"/>
        </w:trPr>
        <w:tc>
          <w:tcPr>
            <w:tcW w:w="8364" w:type="dxa"/>
            <w:gridSpan w:val="3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3.18. Ранее имеющиеся установочные данные (указываются через запятую):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jc w:val="center"/>
              <w:rPr>
                <w:bCs/>
              </w:rPr>
            </w:pPr>
            <w:r>
              <w:rPr>
                <w:bCs/>
              </w:rPr>
              <w:t>Дата рождения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Default="00D52094" w:rsidP="00D52094">
            <w:pPr>
              <w:jc w:val="center"/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  <w:tr w:rsidR="00D52094" w:rsidRPr="002F60F3" w:rsidTr="006618FD">
        <w:trPr>
          <w:trHeight w:val="283"/>
        </w:trPr>
        <w:tc>
          <w:tcPr>
            <w:tcW w:w="301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Фамилия рус. (при наличии)</w:t>
            </w:r>
          </w:p>
        </w:tc>
        <w:tc>
          <w:tcPr>
            <w:tcW w:w="78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  <w:tr w:rsidR="00D52094" w:rsidRPr="002F60F3" w:rsidTr="006618FD">
        <w:trPr>
          <w:trHeight w:val="283"/>
        </w:trPr>
        <w:tc>
          <w:tcPr>
            <w:tcW w:w="301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Фамилия лат. (при наличии)</w:t>
            </w:r>
          </w:p>
        </w:tc>
        <w:tc>
          <w:tcPr>
            <w:tcW w:w="78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  <w:tr w:rsidR="00D52094" w:rsidRPr="002F60F3" w:rsidTr="006618FD">
        <w:trPr>
          <w:trHeight w:val="283"/>
        </w:trPr>
        <w:tc>
          <w:tcPr>
            <w:tcW w:w="301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Имя/имена рус. (при наличии)</w:t>
            </w:r>
          </w:p>
        </w:tc>
        <w:tc>
          <w:tcPr>
            <w:tcW w:w="78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  <w:tr w:rsidR="00D52094" w:rsidRPr="002F60F3" w:rsidTr="006618FD">
        <w:trPr>
          <w:trHeight w:val="283"/>
        </w:trPr>
        <w:tc>
          <w:tcPr>
            <w:tcW w:w="301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Имя/имена лат. (при наличии)</w:t>
            </w:r>
          </w:p>
        </w:tc>
        <w:tc>
          <w:tcPr>
            <w:tcW w:w="78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  <w:tr w:rsidR="00D52094" w:rsidRPr="002F60F3" w:rsidTr="006618FD">
        <w:trPr>
          <w:trHeight w:val="283"/>
        </w:trPr>
        <w:tc>
          <w:tcPr>
            <w:tcW w:w="301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Отчество рус. (при наличии)</w:t>
            </w:r>
          </w:p>
        </w:tc>
        <w:tc>
          <w:tcPr>
            <w:tcW w:w="78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  <w:tr w:rsidR="00D52094" w:rsidRPr="002F60F3" w:rsidTr="006618FD">
        <w:trPr>
          <w:trHeight w:val="283"/>
        </w:trPr>
        <w:tc>
          <w:tcPr>
            <w:tcW w:w="301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ind w:firstLine="142"/>
              <w:rPr>
                <w:bCs/>
              </w:rPr>
            </w:pPr>
            <w:r>
              <w:rPr>
                <w:bCs/>
              </w:rPr>
              <w:t>Отчество лат. (при наличии)</w:t>
            </w:r>
          </w:p>
        </w:tc>
        <w:tc>
          <w:tcPr>
            <w:tcW w:w="7897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094" w:rsidRPr="002F60F3" w:rsidRDefault="00D52094" w:rsidP="00D52094">
            <w:pPr>
              <w:rPr>
                <w:bCs/>
              </w:rPr>
            </w:pPr>
            <w:r>
              <w:rPr>
                <w:bCs/>
              </w:rPr>
              <w:t>НЕТ</w:t>
            </w:r>
          </w:p>
        </w:tc>
      </w:tr>
    </w:tbl>
    <w:p w:rsidR="006618FD" w:rsidRDefault="006618FD">
      <w:r>
        <w:br w:type="page"/>
      </w:r>
    </w:p>
    <w:tbl>
      <w:tblPr>
        <w:tblStyle w:val="a3"/>
        <w:tblW w:w="109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421"/>
        <w:gridCol w:w="561"/>
        <w:gridCol w:w="515"/>
        <w:gridCol w:w="204"/>
        <w:gridCol w:w="681"/>
        <w:gridCol w:w="628"/>
        <w:gridCol w:w="810"/>
        <w:gridCol w:w="175"/>
        <w:gridCol w:w="78"/>
        <w:gridCol w:w="15"/>
        <w:gridCol w:w="732"/>
        <w:gridCol w:w="559"/>
        <w:gridCol w:w="8"/>
        <w:gridCol w:w="413"/>
        <w:gridCol w:w="12"/>
        <w:gridCol w:w="567"/>
        <w:gridCol w:w="134"/>
        <w:gridCol w:w="283"/>
        <w:gridCol w:w="854"/>
        <w:gridCol w:w="465"/>
        <w:gridCol w:w="225"/>
        <w:gridCol w:w="25"/>
        <w:gridCol w:w="28"/>
        <w:gridCol w:w="8"/>
        <w:gridCol w:w="2514"/>
      </w:tblGrid>
      <w:tr w:rsidR="00345EE0" w:rsidRPr="002F60F3" w:rsidTr="006618FD">
        <w:trPr>
          <w:trHeight w:val="283"/>
        </w:trPr>
        <w:tc>
          <w:tcPr>
            <w:tcW w:w="10915" w:type="dxa"/>
            <w:gridSpan w:val="25"/>
            <w:tcBorders>
              <w:bottom w:val="single" w:sz="4" w:space="0" w:color="auto"/>
            </w:tcBorders>
            <w:vAlign w:val="center"/>
          </w:tcPr>
          <w:p w:rsidR="00345EE0" w:rsidRPr="00345EE0" w:rsidRDefault="00345EE0" w:rsidP="00345EE0">
            <w:pPr>
              <w:ind w:firstLine="142"/>
              <w:jc w:val="right"/>
              <w:rPr>
                <w:bCs/>
                <w:i/>
              </w:rPr>
            </w:pPr>
            <w:r w:rsidRPr="00345EE0">
              <w:rPr>
                <w:bCs/>
                <w:i/>
              </w:rPr>
              <w:lastRenderedPageBreak/>
              <w:t>лицевая сторона листа №2</w:t>
            </w:r>
          </w:p>
        </w:tc>
      </w:tr>
      <w:tr w:rsidR="00F37E70" w:rsidRPr="002F60F3" w:rsidTr="006618FD">
        <w:trPr>
          <w:trHeight w:val="283"/>
        </w:trPr>
        <w:tc>
          <w:tcPr>
            <w:tcW w:w="10915" w:type="dxa"/>
            <w:gridSpan w:val="25"/>
            <w:tcBorders>
              <w:bottom w:val="single" w:sz="4" w:space="0" w:color="auto"/>
            </w:tcBorders>
            <w:vAlign w:val="center"/>
          </w:tcPr>
          <w:p w:rsidR="00F37E70" w:rsidRDefault="006618FD" w:rsidP="006618FD">
            <w:pPr>
              <w:ind w:firstLine="142"/>
              <w:jc w:val="center"/>
              <w:rPr>
                <w:bCs/>
              </w:rPr>
            </w:pPr>
            <w:r>
              <w:rPr>
                <w:b/>
                <w:bCs/>
              </w:rPr>
              <w:t>4. Сведения о сопровождаемых лицах, следующих совместно</w:t>
            </w:r>
          </w:p>
        </w:tc>
      </w:tr>
      <w:tr w:rsidR="00F37E70" w:rsidRPr="002F60F3" w:rsidTr="006618FD">
        <w:trPr>
          <w:trHeight w:val="283"/>
        </w:trPr>
        <w:tc>
          <w:tcPr>
            <w:tcW w:w="10915" w:type="dxa"/>
            <w:gridSpan w:val="2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7E70" w:rsidRDefault="006618FD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4.1. Сопровождающее лицо:</w:t>
            </w: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Фамилия рус.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Фамилия лат.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Имя/имена рус.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Имя/имена лат.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Отчество рус.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Отчество лат.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9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Пол</w:t>
            </w:r>
          </w:p>
        </w:tc>
        <w:tc>
          <w:tcPr>
            <w:tcW w:w="301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2387" w:type="dxa"/>
              <w:tblInd w:w="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27"/>
              <w:gridCol w:w="1110"/>
              <w:gridCol w:w="227"/>
              <w:gridCol w:w="823"/>
            </w:tblGrid>
            <w:tr w:rsidR="006618FD" w:rsidTr="008D6683">
              <w:trPr>
                <w:trHeight w:hRule="exact" w:val="227"/>
              </w:trPr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jc w:val="center"/>
                    <w:rPr>
                      <w:bCs/>
                    </w:rPr>
                  </w:pPr>
                </w:p>
              </w:tc>
              <w:tc>
                <w:tcPr>
                  <w:tcW w:w="1110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Мужской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jc w:val="center"/>
                    <w:rPr>
                      <w:bCs/>
                    </w:rPr>
                  </w:pPr>
                </w:p>
              </w:tc>
              <w:tc>
                <w:tcPr>
                  <w:tcW w:w="823" w:type="dxa"/>
                  <w:tcBorders>
                    <w:lef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Женский</w:t>
                  </w:r>
                </w:p>
              </w:tc>
            </w:tr>
          </w:tbl>
          <w:p w:rsidR="006618FD" w:rsidRPr="002F60F3" w:rsidRDefault="006618FD" w:rsidP="00850365">
            <w:pPr>
              <w:rPr>
                <w:bCs/>
              </w:rPr>
            </w:pPr>
          </w:p>
        </w:tc>
        <w:tc>
          <w:tcPr>
            <w:tcW w:w="18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jc w:val="center"/>
              <w:rPr>
                <w:bCs/>
              </w:rPr>
            </w:pPr>
            <w:r>
              <w:rPr>
                <w:bCs/>
              </w:rPr>
              <w:t>Дата рождения</w:t>
            </w:r>
          </w:p>
        </w:tc>
        <w:tc>
          <w:tcPr>
            <w:tcW w:w="9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345EE0">
            <w:pPr>
              <w:ind w:firstLine="4"/>
              <w:jc w:val="center"/>
              <w:rPr>
                <w:bCs/>
              </w:rPr>
            </w:pPr>
          </w:p>
        </w:tc>
        <w:tc>
          <w:tcPr>
            <w:tcW w:w="411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6618FD">
            <w:pPr>
              <w:ind w:firstLine="145"/>
              <w:rPr>
                <w:bCs/>
              </w:rPr>
            </w:pPr>
            <w:r>
              <w:rPr>
                <w:bCs/>
              </w:rPr>
              <w:t>Гражданство (подданство):</w:t>
            </w:r>
          </w:p>
        </w:tc>
      </w:tr>
      <w:tr w:rsidR="006618FD" w:rsidRPr="002F60F3" w:rsidTr="00345EE0">
        <w:trPr>
          <w:trHeight w:val="283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1.</w:t>
            </w:r>
          </w:p>
        </w:tc>
        <w:tc>
          <w:tcPr>
            <w:tcW w:w="10494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0494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</w:p>
        </w:tc>
      </w:tr>
      <w:tr w:rsidR="006618FD" w:rsidRPr="002F60F3" w:rsidTr="00850365">
        <w:trPr>
          <w:trHeight w:val="283"/>
        </w:trPr>
        <w:tc>
          <w:tcPr>
            <w:tcW w:w="10915" w:type="dxa"/>
            <w:gridSpan w:val="2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4.2. Сопровождающее лицо:</w:t>
            </w: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Фамилия рус.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Фамилия лат.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Имя/имена рус.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Имя/имена лат.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Отчество рус.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30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Отчество лат. (при наличии)</w:t>
            </w:r>
          </w:p>
        </w:tc>
        <w:tc>
          <w:tcPr>
            <w:tcW w:w="7905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9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Пол</w:t>
            </w:r>
          </w:p>
        </w:tc>
        <w:tc>
          <w:tcPr>
            <w:tcW w:w="28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2387" w:type="dxa"/>
              <w:tblInd w:w="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27"/>
              <w:gridCol w:w="1110"/>
              <w:gridCol w:w="227"/>
              <w:gridCol w:w="823"/>
            </w:tblGrid>
            <w:tr w:rsidR="006618FD" w:rsidTr="008D6683">
              <w:trPr>
                <w:trHeight w:hRule="exact" w:val="227"/>
              </w:trPr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jc w:val="center"/>
                    <w:rPr>
                      <w:bCs/>
                    </w:rPr>
                  </w:pPr>
                </w:p>
              </w:tc>
              <w:tc>
                <w:tcPr>
                  <w:tcW w:w="1110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Мужской</w:t>
                  </w:r>
                </w:p>
              </w:tc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jc w:val="center"/>
                    <w:rPr>
                      <w:bCs/>
                    </w:rPr>
                  </w:pPr>
                </w:p>
              </w:tc>
              <w:tc>
                <w:tcPr>
                  <w:tcW w:w="823" w:type="dxa"/>
                  <w:tcBorders>
                    <w:left w:val="single" w:sz="8" w:space="0" w:color="auto"/>
                  </w:tcBorders>
                  <w:vAlign w:val="center"/>
                </w:tcPr>
                <w:p w:rsidR="006618FD" w:rsidRDefault="006618FD" w:rsidP="00850365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Женский</w:t>
                  </w:r>
                </w:p>
              </w:tc>
            </w:tr>
          </w:tbl>
          <w:p w:rsidR="006618FD" w:rsidRPr="002F60F3" w:rsidRDefault="006618FD" w:rsidP="00850365">
            <w:pPr>
              <w:rPr>
                <w:bCs/>
              </w:rPr>
            </w:pPr>
          </w:p>
        </w:tc>
        <w:tc>
          <w:tcPr>
            <w:tcW w:w="15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jc w:val="center"/>
              <w:rPr>
                <w:bCs/>
              </w:rPr>
            </w:pPr>
            <w:r>
              <w:rPr>
                <w:bCs/>
              </w:rPr>
              <w:t>Дата рождения</w:t>
            </w:r>
          </w:p>
        </w:tc>
        <w:tc>
          <w:tcPr>
            <w:tcW w:w="11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4"/>
              <w:jc w:val="center"/>
              <w:rPr>
                <w:bCs/>
              </w:rPr>
            </w:pPr>
          </w:p>
        </w:tc>
        <w:tc>
          <w:tcPr>
            <w:tcW w:w="440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Pr="002F60F3" w:rsidRDefault="006618FD" w:rsidP="00850365">
            <w:pPr>
              <w:ind w:firstLine="145"/>
              <w:rPr>
                <w:bCs/>
              </w:rPr>
            </w:pPr>
            <w:r>
              <w:rPr>
                <w:bCs/>
              </w:rPr>
              <w:t>Гражданство (подданство):</w:t>
            </w:r>
          </w:p>
        </w:tc>
      </w:tr>
      <w:tr w:rsidR="006618FD" w:rsidRPr="002F60F3" w:rsidTr="00345EE0">
        <w:trPr>
          <w:trHeight w:val="283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1.</w:t>
            </w:r>
          </w:p>
        </w:tc>
        <w:tc>
          <w:tcPr>
            <w:tcW w:w="10494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</w:p>
        </w:tc>
      </w:tr>
      <w:tr w:rsidR="006618FD" w:rsidRPr="002F60F3" w:rsidTr="00345EE0">
        <w:trPr>
          <w:trHeight w:val="283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0494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18FD" w:rsidRDefault="006618FD" w:rsidP="00850365">
            <w:pPr>
              <w:ind w:firstLine="142"/>
              <w:rPr>
                <w:bCs/>
              </w:rPr>
            </w:pPr>
          </w:p>
        </w:tc>
      </w:tr>
      <w:tr w:rsidR="00F37E70" w:rsidRPr="002F60F3" w:rsidTr="0098049E">
        <w:trPr>
          <w:trHeight w:val="283"/>
        </w:trPr>
        <w:tc>
          <w:tcPr>
            <w:tcW w:w="10915" w:type="dxa"/>
            <w:gridSpan w:val="25"/>
            <w:tcBorders>
              <w:bottom w:val="single" w:sz="4" w:space="0" w:color="auto"/>
            </w:tcBorders>
            <w:vAlign w:val="center"/>
          </w:tcPr>
          <w:p w:rsidR="0098049E" w:rsidRPr="004A2C3E" w:rsidRDefault="0098049E" w:rsidP="0098049E">
            <w:pPr>
              <w:ind w:firstLine="567"/>
              <w:jc w:val="both"/>
              <w:rPr>
                <w:b/>
                <w:bCs/>
              </w:rPr>
            </w:pPr>
            <w:r w:rsidRPr="004A2C3E">
              <w:rPr>
                <w:b/>
                <w:bCs/>
              </w:rPr>
              <w:t xml:space="preserve">ОБ ОТВЕТСТВЕННОСТИ ЗА СООБЩЕНИЕ ЛОЖНЫХ СВЕДЕНИЙ В ХОДАТАЙСТВЕ ИЛИ ПРЕДСТАВЛЕНИЕ ПОДДЕЛЬНЫХ ДОКУМЕНТОВ ПРЕДУПРЕЖДЕН. С СОДЕРЖАНИЕМ СТАТЕЙ 26, 27 ФЕДЕРАЛЬНОГО ЗАКОНА "О ПОРЯДКЕ ВЫЕЗДА ИЗ РОССИЙСКОЙ ФЕДЕРАЦИИ  И  ВЪЕЗДА  В РОССИЙСКУЮ ФЕДЕРАЦИЮ" </w:t>
            </w:r>
            <w:proofErr w:type="gramStart"/>
            <w:r w:rsidRPr="004A2C3E">
              <w:rPr>
                <w:b/>
                <w:bCs/>
              </w:rPr>
              <w:t>ОЗНАКОМЛЕН</w:t>
            </w:r>
            <w:proofErr w:type="gramEnd"/>
            <w:r w:rsidRPr="004A2C3E">
              <w:rPr>
                <w:b/>
                <w:bCs/>
              </w:rPr>
              <w:t>.</w:t>
            </w:r>
          </w:p>
          <w:p w:rsidR="00F37E70" w:rsidRDefault="0098049E" w:rsidP="0098049E">
            <w:pPr>
              <w:ind w:firstLine="142"/>
              <w:rPr>
                <w:bCs/>
              </w:rPr>
            </w:pPr>
            <w:r w:rsidRPr="004A2C3E">
              <w:rPr>
                <w:b/>
                <w:bCs/>
              </w:rPr>
              <w:t>С АВТОМАТИЗИРОВАННОЙ ОБРАБОТКОЙ, ПЕРЕДАЧЕЙ И ХРАНЕНИЕМ ДАННЫХ, УКАЗАННЫХ В ХОДАТАЙСТВЕ, СОГЛАСЕН</w:t>
            </w:r>
            <w:r>
              <w:rPr>
                <w:b/>
                <w:bCs/>
              </w:rPr>
              <w:t>.</w:t>
            </w:r>
          </w:p>
        </w:tc>
      </w:tr>
      <w:tr w:rsidR="0098049E" w:rsidRPr="002F60F3" w:rsidTr="00345EE0">
        <w:trPr>
          <w:trHeight w:val="283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27"/>
              <w:gridCol w:w="992"/>
            </w:tblGrid>
            <w:tr w:rsidR="009D54BA" w:rsidTr="003005E3">
              <w:trPr>
                <w:trHeight w:hRule="exact" w:val="227"/>
              </w:trPr>
              <w:tc>
                <w:tcPr>
                  <w:tcW w:w="227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:rsidR="009D54BA" w:rsidRPr="00F930A6" w:rsidRDefault="009D54BA" w:rsidP="003005E3">
                  <w:pPr>
                    <w:jc w:val="center"/>
                    <w:rPr>
                      <w:bCs/>
                      <w:sz w:val="16"/>
                      <w:szCs w:val="16"/>
                      <w:lang w:val="en-US"/>
                    </w:rPr>
                  </w:pPr>
                  <w:r>
                    <w:rPr>
                      <w:bCs/>
                      <w:sz w:val="16"/>
                      <w:szCs w:val="16"/>
                      <w:lang w:val="en-US"/>
                    </w:rPr>
                    <w:t>X</w:t>
                  </w:r>
                </w:p>
              </w:tc>
              <w:tc>
                <w:tcPr>
                  <w:tcW w:w="992" w:type="dxa"/>
                  <w:tcBorders>
                    <w:left w:val="single" w:sz="8" w:space="0" w:color="auto"/>
                    <w:right w:val="single" w:sz="8" w:space="0" w:color="auto"/>
                  </w:tcBorders>
                  <w:vAlign w:val="center"/>
                </w:tcPr>
                <w:p w:rsidR="009D54BA" w:rsidRPr="009D54BA" w:rsidRDefault="009D54BA" w:rsidP="003005E3">
                  <w:pPr>
                    <w:rPr>
                      <w:bCs/>
                      <w:lang w:val="en-US"/>
                    </w:rPr>
                  </w:pPr>
                </w:p>
              </w:tc>
            </w:tr>
          </w:tbl>
          <w:p w:rsidR="0098049E" w:rsidRPr="009D54BA" w:rsidRDefault="0098049E" w:rsidP="0098049E">
            <w:pPr>
              <w:rPr>
                <w:bCs/>
                <w:lang w:val="en-US"/>
              </w:rPr>
            </w:pPr>
          </w:p>
        </w:tc>
        <w:tc>
          <w:tcPr>
            <w:tcW w:w="10494" w:type="dxa"/>
            <w:gridSpan w:val="2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8049E" w:rsidRPr="0098049E" w:rsidRDefault="0098049E" w:rsidP="0098049E">
            <w:pPr>
              <w:ind w:firstLine="1"/>
              <w:rPr>
                <w:bCs/>
                <w:sz w:val="18"/>
                <w:szCs w:val="18"/>
              </w:rPr>
            </w:pPr>
            <w:r w:rsidRPr="0098049E">
              <w:rPr>
                <w:bCs/>
                <w:sz w:val="18"/>
                <w:szCs w:val="18"/>
              </w:rPr>
              <w:t xml:space="preserve">4.3. </w:t>
            </w:r>
            <w:r w:rsidRPr="0098049E">
              <w:rPr>
                <w:sz w:val="18"/>
                <w:szCs w:val="18"/>
              </w:rPr>
              <w:t>Подтверждаю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достоверность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указанных</w:t>
            </w:r>
            <w:r w:rsidRPr="0098049E">
              <w:rPr>
                <w:spacing w:val="-5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в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заявлении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сведений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на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приглашаемое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лицо</w:t>
            </w:r>
            <w:r w:rsidRPr="0098049E">
              <w:rPr>
                <w:spacing w:val="-6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 xml:space="preserve">и </w:t>
            </w:r>
            <w:r>
              <w:rPr>
                <w:sz w:val="18"/>
                <w:szCs w:val="18"/>
              </w:rPr>
              <w:t xml:space="preserve">   </w:t>
            </w:r>
            <w:r w:rsidRPr="0098049E">
              <w:rPr>
                <w:sz w:val="18"/>
                <w:szCs w:val="18"/>
              </w:rPr>
              <w:t>лиц, следующих с</w:t>
            </w:r>
            <w:r w:rsidRPr="0098049E">
              <w:rPr>
                <w:spacing w:val="-5"/>
                <w:sz w:val="18"/>
                <w:szCs w:val="18"/>
              </w:rPr>
              <w:t xml:space="preserve"> </w:t>
            </w:r>
            <w:r w:rsidRPr="0098049E">
              <w:rPr>
                <w:sz w:val="18"/>
                <w:szCs w:val="18"/>
              </w:rPr>
              <w:t>ним совместно.</w:t>
            </w:r>
          </w:p>
        </w:tc>
      </w:tr>
      <w:tr w:rsidR="006618FD" w:rsidRPr="002F60F3" w:rsidTr="00073EE8">
        <w:trPr>
          <w:trHeight w:val="104"/>
        </w:trPr>
        <w:tc>
          <w:tcPr>
            <w:tcW w:w="10915" w:type="dxa"/>
            <w:gridSpan w:val="25"/>
            <w:tcBorders>
              <w:top w:val="single" w:sz="4" w:space="0" w:color="auto"/>
            </w:tcBorders>
            <w:vAlign w:val="center"/>
          </w:tcPr>
          <w:p w:rsidR="006618FD" w:rsidRPr="00073EE8" w:rsidRDefault="006618FD" w:rsidP="00B44936">
            <w:pPr>
              <w:ind w:firstLine="142"/>
              <w:rPr>
                <w:bCs/>
                <w:sz w:val="12"/>
                <w:szCs w:val="12"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8401" w:type="dxa"/>
            <w:gridSpan w:val="24"/>
            <w:tcBorders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4088" w:type="dxa"/>
            <w:gridSpan w:val="10"/>
            <w:tcBorders>
              <w:bottom w:val="single" w:sz="4" w:space="0" w:color="auto"/>
            </w:tcBorders>
            <w:vAlign w:val="center"/>
          </w:tcPr>
          <w:p w:rsidR="00073EE8" w:rsidRPr="0098049E" w:rsidRDefault="00073EE8" w:rsidP="0098049E">
            <w:pPr>
              <w:ind w:firstLine="142"/>
              <w:jc w:val="center"/>
              <w:rPr>
                <w:bCs/>
                <w:vertAlign w:val="subscript"/>
              </w:rPr>
            </w:pPr>
            <w:r w:rsidRPr="0098049E">
              <w:rPr>
                <w:bCs/>
                <w:vertAlign w:val="subscript"/>
              </w:rPr>
              <w:t>фамилия, инициалы уполномоченного лица</w:t>
            </w:r>
          </w:p>
        </w:tc>
        <w:tc>
          <w:tcPr>
            <w:tcW w:w="4313" w:type="dxa"/>
            <w:gridSpan w:val="14"/>
            <w:tcBorders>
              <w:right w:val="single" w:sz="4" w:space="0" w:color="auto"/>
            </w:tcBorders>
            <w:vAlign w:val="center"/>
          </w:tcPr>
          <w:p w:rsidR="00073EE8" w:rsidRDefault="00073EE8" w:rsidP="0098049E">
            <w:pPr>
              <w:rPr>
                <w:bCs/>
              </w:rPr>
            </w:pPr>
          </w:p>
        </w:tc>
        <w:tc>
          <w:tcPr>
            <w:tcW w:w="25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98049E">
            <w:pPr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4088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Pr="00755119" w:rsidRDefault="0012712D" w:rsidP="00B44936">
            <w:pPr>
              <w:ind w:firstLine="142"/>
              <w:rPr>
                <w:b/>
                <w:bCs/>
                <w:lang w:val="en-US"/>
              </w:rPr>
            </w:pPr>
            <w:r w:rsidRPr="00C27038">
              <w:rPr>
                <w:b/>
                <w:bCs/>
              </w:rPr>
              <w:t xml:space="preserve">Ле Ван </w:t>
            </w:r>
            <w:r w:rsidR="00755119">
              <w:rPr>
                <w:b/>
                <w:bCs/>
              </w:rPr>
              <w:t>Тхань</w:t>
            </w:r>
          </w:p>
        </w:tc>
        <w:tc>
          <w:tcPr>
            <w:tcW w:w="4313" w:type="dxa"/>
            <w:gridSpan w:val="1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8401" w:type="dxa"/>
            <w:gridSpan w:val="24"/>
            <w:tcBorders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2F60F3" w:rsidTr="00345EE0">
        <w:trPr>
          <w:trHeight w:val="517"/>
        </w:trPr>
        <w:tc>
          <w:tcPr>
            <w:tcW w:w="407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4328" w:type="dxa"/>
            <w:gridSpan w:val="1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4073" w:type="dxa"/>
            <w:gridSpan w:val="9"/>
            <w:vAlign w:val="center"/>
          </w:tcPr>
          <w:p w:rsidR="00073EE8" w:rsidRPr="0098049E" w:rsidRDefault="00073EE8" w:rsidP="0098049E">
            <w:pPr>
              <w:ind w:firstLine="142"/>
              <w:jc w:val="center"/>
              <w:rPr>
                <w:bCs/>
                <w:vertAlign w:val="superscript"/>
              </w:rPr>
            </w:pPr>
            <w:r w:rsidRPr="0098049E">
              <w:rPr>
                <w:bCs/>
                <w:vertAlign w:val="superscript"/>
              </w:rPr>
              <w:t>подпись</w:t>
            </w:r>
          </w:p>
        </w:tc>
        <w:tc>
          <w:tcPr>
            <w:tcW w:w="4328" w:type="dxa"/>
            <w:gridSpan w:val="15"/>
            <w:tcBorders>
              <w:right w:val="single" w:sz="4" w:space="0" w:color="auto"/>
            </w:tcBorders>
            <w:vAlign w:val="center"/>
          </w:tcPr>
          <w:p w:rsidR="00073EE8" w:rsidRDefault="00073EE8" w:rsidP="0098049E">
            <w:pPr>
              <w:rPr>
                <w:bCs/>
              </w:rPr>
            </w:pPr>
          </w:p>
        </w:tc>
        <w:tc>
          <w:tcPr>
            <w:tcW w:w="25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98049E">
            <w:pPr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8401" w:type="dxa"/>
            <w:gridSpan w:val="24"/>
            <w:tcBorders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8393" w:type="dxa"/>
            <w:gridSpan w:val="23"/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22" w:type="dxa"/>
            <w:gridSpan w:val="2"/>
            <w:vAlign w:val="center"/>
          </w:tcPr>
          <w:p w:rsidR="00073EE8" w:rsidRPr="00073EE8" w:rsidRDefault="00073EE8" w:rsidP="00073EE8">
            <w:pPr>
              <w:ind w:firstLine="142"/>
              <w:jc w:val="center"/>
              <w:rPr>
                <w:bCs/>
                <w:vertAlign w:val="superscript"/>
              </w:rPr>
            </w:pPr>
            <w:r w:rsidRPr="00073EE8">
              <w:rPr>
                <w:bCs/>
                <w:vertAlign w:val="superscript"/>
              </w:rPr>
              <w:t>Печать организации (при наличии)</w:t>
            </w:r>
          </w:p>
        </w:tc>
      </w:tr>
      <w:tr w:rsidR="006618FD" w:rsidRPr="002F60F3" w:rsidTr="006618FD">
        <w:trPr>
          <w:trHeight w:val="283"/>
        </w:trPr>
        <w:tc>
          <w:tcPr>
            <w:tcW w:w="10915" w:type="dxa"/>
            <w:gridSpan w:val="25"/>
            <w:vAlign w:val="center"/>
          </w:tcPr>
          <w:p w:rsidR="006618FD" w:rsidRDefault="00073EE8" w:rsidP="00073EE8">
            <w:pPr>
              <w:ind w:firstLine="142"/>
              <w:jc w:val="center"/>
              <w:rPr>
                <w:bCs/>
              </w:rPr>
            </w:pPr>
            <w:r>
              <w:rPr>
                <w:b/>
                <w:bCs/>
              </w:rPr>
              <w:t>4. Сведения о приеме и получении документов</w:t>
            </w:r>
          </w:p>
        </w:tc>
      </w:tr>
      <w:tr w:rsidR="00073EE8" w:rsidRPr="002F60F3" w:rsidTr="00345EE0">
        <w:trPr>
          <w:trHeight w:val="283"/>
        </w:trPr>
        <w:tc>
          <w:tcPr>
            <w:tcW w:w="8365" w:type="dxa"/>
            <w:gridSpan w:val="22"/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 xml:space="preserve">Документы </w:t>
            </w:r>
          </w:p>
          <w:p w:rsidR="00073EE8" w:rsidRDefault="00073EE8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принял:</w:t>
            </w:r>
          </w:p>
        </w:tc>
        <w:tc>
          <w:tcPr>
            <w:tcW w:w="2550" w:type="dxa"/>
            <w:gridSpan w:val="3"/>
            <w:tcBorders>
              <w:bottom w:val="single" w:sz="4" w:space="0" w:color="auto"/>
            </w:tcBorders>
            <w:vAlign w:val="center"/>
          </w:tcPr>
          <w:p w:rsidR="00073EE8" w:rsidRDefault="00073EE8">
            <w:pPr>
              <w:rPr>
                <w:bCs/>
              </w:rPr>
            </w:pPr>
          </w:p>
          <w:p w:rsidR="00073EE8" w:rsidRPr="00073EE8" w:rsidRDefault="00073EE8" w:rsidP="00073EE8">
            <w:pPr>
              <w:jc w:val="center"/>
              <w:rPr>
                <w:bCs/>
                <w:vertAlign w:val="subscript"/>
              </w:rPr>
            </w:pPr>
            <w:r w:rsidRPr="00073EE8">
              <w:rPr>
                <w:bCs/>
                <w:vertAlign w:val="subscript"/>
              </w:rPr>
              <w:t>подпись</w:t>
            </w:r>
          </w:p>
        </w:tc>
      </w:tr>
      <w:tr w:rsidR="00073EE8" w:rsidRPr="002F60F3" w:rsidTr="00345EE0">
        <w:trPr>
          <w:trHeight w:val="283"/>
        </w:trPr>
        <w:tc>
          <w:tcPr>
            <w:tcW w:w="7650" w:type="dxa"/>
            <w:gridSpan w:val="19"/>
            <w:tcBorders>
              <w:bottom w:val="single" w:sz="4" w:space="0" w:color="auto"/>
            </w:tcBorders>
            <w:vAlign w:val="center"/>
          </w:tcPr>
          <w:p w:rsidR="00073EE8" w:rsidRPr="00073EE8" w:rsidRDefault="00073EE8" w:rsidP="00073EE8">
            <w:pPr>
              <w:ind w:firstLine="142"/>
              <w:jc w:val="center"/>
              <w:rPr>
                <w:bCs/>
                <w:vertAlign w:val="subscript"/>
              </w:rPr>
            </w:pPr>
            <w:r w:rsidRPr="00073EE8">
              <w:rPr>
                <w:bCs/>
                <w:vertAlign w:val="subscript"/>
              </w:rPr>
              <w:t>фамилия, инициалы</w:t>
            </w:r>
          </w:p>
        </w:tc>
        <w:tc>
          <w:tcPr>
            <w:tcW w:w="715" w:type="dxa"/>
            <w:gridSpan w:val="3"/>
            <w:tcBorders>
              <w:right w:val="single" w:sz="4" w:space="0" w:color="auto"/>
            </w:tcBorders>
            <w:vAlign w:val="center"/>
          </w:tcPr>
          <w:p w:rsidR="00073EE8" w:rsidRDefault="00073EE8" w:rsidP="00073EE8">
            <w:pPr>
              <w:rPr>
                <w:bCs/>
              </w:rPr>
            </w:pPr>
          </w:p>
        </w:tc>
        <w:tc>
          <w:tcPr>
            <w:tcW w:w="255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073EE8">
            <w:pPr>
              <w:rPr>
                <w:bCs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7650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715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5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2F60F3" w:rsidTr="00073EE8">
        <w:trPr>
          <w:trHeight w:val="40"/>
        </w:trPr>
        <w:tc>
          <w:tcPr>
            <w:tcW w:w="10915" w:type="dxa"/>
            <w:gridSpan w:val="25"/>
            <w:tcBorders>
              <w:bottom w:val="single" w:sz="4" w:space="0" w:color="auto"/>
            </w:tcBorders>
            <w:vAlign w:val="center"/>
          </w:tcPr>
          <w:p w:rsidR="00073EE8" w:rsidRPr="00073EE8" w:rsidRDefault="00073EE8" w:rsidP="00B44936">
            <w:pPr>
              <w:ind w:firstLine="142"/>
              <w:rPr>
                <w:bCs/>
                <w:sz w:val="12"/>
                <w:szCs w:val="12"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23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Дата приема документов</w:t>
            </w:r>
          </w:p>
        </w:tc>
        <w:tc>
          <w:tcPr>
            <w:tcW w:w="300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73EE8" w:rsidRDefault="00073EE8" w:rsidP="00073EE8">
            <w:pPr>
              <w:rPr>
                <w:bCs/>
              </w:rPr>
            </w:pPr>
          </w:p>
        </w:tc>
        <w:tc>
          <w:tcPr>
            <w:tcW w:w="9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73EE8" w:rsidRDefault="00073EE8" w:rsidP="00345EE0">
            <w:pPr>
              <w:jc w:val="center"/>
              <w:rPr>
                <w:bCs/>
              </w:rPr>
            </w:pPr>
            <w:r>
              <w:rPr>
                <w:bCs/>
              </w:rPr>
              <w:t>Рег. номер</w:t>
            </w:r>
          </w:p>
        </w:tc>
        <w:tc>
          <w:tcPr>
            <w:tcW w:w="453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073EE8">
            <w:pPr>
              <w:rPr>
                <w:bCs/>
              </w:rPr>
            </w:pPr>
          </w:p>
        </w:tc>
      </w:tr>
      <w:tr w:rsidR="00073EE8" w:rsidRPr="002F60F3" w:rsidTr="00345EE0">
        <w:trPr>
          <w:trHeight w:val="50"/>
        </w:trPr>
        <w:tc>
          <w:tcPr>
            <w:tcW w:w="10915" w:type="dxa"/>
            <w:gridSpan w:val="2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73EE8" w:rsidRPr="00D45B3E" w:rsidRDefault="00073EE8" w:rsidP="00B44936">
            <w:pPr>
              <w:ind w:firstLine="142"/>
              <w:rPr>
                <w:bCs/>
                <w:sz w:val="12"/>
                <w:szCs w:val="12"/>
              </w:rPr>
            </w:pPr>
          </w:p>
        </w:tc>
      </w:tr>
      <w:tr w:rsidR="00073EE8" w:rsidRPr="002F60F3" w:rsidTr="00345EE0">
        <w:trPr>
          <w:trHeight w:val="283"/>
        </w:trPr>
        <w:tc>
          <w:tcPr>
            <w:tcW w:w="14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Приглашение</w:t>
            </w:r>
          </w:p>
        </w:tc>
        <w:tc>
          <w:tcPr>
            <w:tcW w:w="431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5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  <w:tc>
          <w:tcPr>
            <w:tcW w:w="2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3EE8" w:rsidRDefault="00073EE8" w:rsidP="00B44936">
            <w:pPr>
              <w:ind w:firstLine="142"/>
              <w:rPr>
                <w:bCs/>
              </w:rPr>
            </w:pPr>
          </w:p>
        </w:tc>
      </w:tr>
      <w:tr w:rsidR="00073EE8" w:rsidRPr="00073EE8" w:rsidTr="00345EE0">
        <w:trPr>
          <w:trHeight w:val="132"/>
        </w:trPr>
        <w:tc>
          <w:tcPr>
            <w:tcW w:w="1497" w:type="dxa"/>
            <w:gridSpan w:val="3"/>
            <w:tcBorders>
              <w:top w:val="single" w:sz="4" w:space="0" w:color="auto"/>
            </w:tcBorders>
            <w:vAlign w:val="center"/>
          </w:tcPr>
          <w:p w:rsidR="00073EE8" w:rsidRPr="00073EE8" w:rsidRDefault="00073EE8" w:rsidP="00073EE8">
            <w:pPr>
              <w:ind w:firstLine="142"/>
              <w:jc w:val="center"/>
              <w:rPr>
                <w:bCs/>
                <w:vertAlign w:val="superscript"/>
              </w:rPr>
            </w:pPr>
          </w:p>
        </w:tc>
        <w:tc>
          <w:tcPr>
            <w:tcW w:w="4315" w:type="dxa"/>
            <w:gridSpan w:val="12"/>
            <w:tcBorders>
              <w:top w:val="single" w:sz="4" w:space="0" w:color="auto"/>
            </w:tcBorders>
            <w:vAlign w:val="center"/>
          </w:tcPr>
          <w:p w:rsidR="00073EE8" w:rsidRPr="00073EE8" w:rsidRDefault="00073EE8" w:rsidP="00073EE8">
            <w:pPr>
              <w:ind w:firstLine="142"/>
              <w:jc w:val="center"/>
              <w:rPr>
                <w:bCs/>
                <w:vertAlign w:val="superscript"/>
              </w:rPr>
            </w:pPr>
            <w:r w:rsidRPr="00073EE8">
              <w:rPr>
                <w:bCs/>
                <w:vertAlign w:val="superscript"/>
              </w:rPr>
              <w:t>(номер)</w:t>
            </w:r>
          </w:p>
        </w:tc>
        <w:tc>
          <w:tcPr>
            <w:tcW w:w="2553" w:type="dxa"/>
            <w:gridSpan w:val="7"/>
            <w:tcBorders>
              <w:top w:val="single" w:sz="4" w:space="0" w:color="auto"/>
            </w:tcBorders>
            <w:vAlign w:val="center"/>
          </w:tcPr>
          <w:p w:rsidR="00073EE8" w:rsidRPr="00073EE8" w:rsidRDefault="00073EE8" w:rsidP="00073EE8">
            <w:pPr>
              <w:ind w:firstLine="142"/>
              <w:jc w:val="center"/>
              <w:rPr>
                <w:bCs/>
                <w:vertAlign w:val="superscript"/>
              </w:rPr>
            </w:pPr>
            <w:r w:rsidRPr="00073EE8">
              <w:rPr>
                <w:bCs/>
                <w:vertAlign w:val="superscript"/>
              </w:rPr>
              <w:t>(серия)</w:t>
            </w:r>
          </w:p>
        </w:tc>
        <w:tc>
          <w:tcPr>
            <w:tcW w:w="2550" w:type="dxa"/>
            <w:gridSpan w:val="3"/>
            <w:tcBorders>
              <w:top w:val="single" w:sz="4" w:space="0" w:color="auto"/>
            </w:tcBorders>
            <w:vAlign w:val="center"/>
          </w:tcPr>
          <w:p w:rsidR="00073EE8" w:rsidRPr="00073EE8" w:rsidRDefault="00073EE8" w:rsidP="00073EE8">
            <w:pPr>
              <w:ind w:firstLine="142"/>
              <w:jc w:val="center"/>
              <w:rPr>
                <w:bCs/>
                <w:vertAlign w:val="superscript"/>
              </w:rPr>
            </w:pPr>
            <w:r w:rsidRPr="00073EE8">
              <w:rPr>
                <w:bCs/>
                <w:vertAlign w:val="superscript"/>
              </w:rPr>
              <w:t>(номер бланка)</w:t>
            </w:r>
          </w:p>
        </w:tc>
      </w:tr>
      <w:tr w:rsidR="00073EE8" w:rsidRPr="002F60F3" w:rsidTr="00073EE8">
        <w:trPr>
          <w:trHeight w:val="50"/>
        </w:trPr>
        <w:tc>
          <w:tcPr>
            <w:tcW w:w="10915" w:type="dxa"/>
            <w:gridSpan w:val="25"/>
            <w:vAlign w:val="center"/>
          </w:tcPr>
          <w:p w:rsidR="00073EE8" w:rsidRPr="00073EE8" w:rsidRDefault="00073EE8" w:rsidP="00B44936">
            <w:pPr>
              <w:ind w:firstLine="142"/>
              <w:rPr>
                <w:bCs/>
                <w:sz w:val="12"/>
                <w:szCs w:val="12"/>
              </w:rPr>
            </w:pPr>
          </w:p>
        </w:tc>
      </w:tr>
      <w:tr w:rsidR="00345EE0" w:rsidRPr="002F60F3" w:rsidTr="00345EE0">
        <w:trPr>
          <w:trHeight w:val="50"/>
        </w:trPr>
        <w:tc>
          <w:tcPr>
            <w:tcW w:w="8115" w:type="dxa"/>
            <w:gridSpan w:val="20"/>
            <w:vAlign w:val="center"/>
          </w:tcPr>
          <w:p w:rsidR="00345EE0" w:rsidRDefault="00345EE0" w:rsidP="00345EE0">
            <w:pPr>
              <w:ind w:firstLine="142"/>
              <w:rPr>
                <w:bCs/>
              </w:rPr>
            </w:pPr>
            <w:r>
              <w:rPr>
                <w:bCs/>
              </w:rPr>
              <w:t>Приглашение</w:t>
            </w:r>
          </w:p>
        </w:tc>
        <w:tc>
          <w:tcPr>
            <w:tcW w:w="225" w:type="dxa"/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  <w:tc>
          <w:tcPr>
            <w:tcW w:w="2575" w:type="dxa"/>
            <w:gridSpan w:val="4"/>
            <w:tcBorders>
              <w:bottom w:val="single" w:sz="4" w:space="0" w:color="auto"/>
            </w:tcBorders>
            <w:vAlign w:val="center"/>
          </w:tcPr>
          <w:p w:rsidR="00345EE0" w:rsidRPr="00345EE0" w:rsidRDefault="00345EE0" w:rsidP="00345EE0">
            <w:pPr>
              <w:jc w:val="center"/>
              <w:rPr>
                <w:bCs/>
                <w:vertAlign w:val="subscript"/>
              </w:rPr>
            </w:pPr>
            <w:r w:rsidRPr="00345EE0">
              <w:rPr>
                <w:bCs/>
                <w:vertAlign w:val="subscript"/>
              </w:rPr>
              <w:t>подпись</w:t>
            </w:r>
          </w:p>
        </w:tc>
      </w:tr>
      <w:tr w:rsidR="00345EE0" w:rsidRPr="002F60F3" w:rsidTr="00345EE0">
        <w:trPr>
          <w:trHeight w:val="195"/>
        </w:trPr>
        <w:tc>
          <w:tcPr>
            <w:tcW w:w="8115" w:type="dxa"/>
            <w:gridSpan w:val="20"/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получил:</w:t>
            </w:r>
          </w:p>
        </w:tc>
        <w:tc>
          <w:tcPr>
            <w:tcW w:w="225" w:type="dxa"/>
            <w:tcBorders>
              <w:right w:val="single" w:sz="4" w:space="0" w:color="auto"/>
            </w:tcBorders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  <w:tc>
          <w:tcPr>
            <w:tcW w:w="2575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</w:tr>
      <w:tr w:rsidR="00345EE0" w:rsidRPr="002F60F3" w:rsidTr="00345EE0">
        <w:trPr>
          <w:trHeight w:val="283"/>
        </w:trPr>
        <w:tc>
          <w:tcPr>
            <w:tcW w:w="8115" w:type="dxa"/>
            <w:gridSpan w:val="20"/>
            <w:tcBorders>
              <w:bottom w:val="single" w:sz="4" w:space="0" w:color="auto"/>
            </w:tcBorders>
            <w:vAlign w:val="center"/>
          </w:tcPr>
          <w:p w:rsidR="00345EE0" w:rsidRPr="00345EE0" w:rsidRDefault="00345EE0" w:rsidP="00345EE0">
            <w:pPr>
              <w:ind w:firstLine="142"/>
              <w:jc w:val="center"/>
              <w:rPr>
                <w:bCs/>
                <w:vertAlign w:val="subscript"/>
              </w:rPr>
            </w:pPr>
            <w:r w:rsidRPr="00345EE0">
              <w:rPr>
                <w:bCs/>
                <w:vertAlign w:val="subscript"/>
              </w:rPr>
              <w:t>фамилия, инициалы уполномоченного лица</w:t>
            </w:r>
          </w:p>
        </w:tc>
        <w:tc>
          <w:tcPr>
            <w:tcW w:w="225" w:type="dxa"/>
            <w:tcBorders>
              <w:right w:val="single" w:sz="4" w:space="0" w:color="auto"/>
            </w:tcBorders>
            <w:vAlign w:val="center"/>
          </w:tcPr>
          <w:p w:rsidR="00345EE0" w:rsidRPr="00345EE0" w:rsidRDefault="00345EE0" w:rsidP="00345EE0">
            <w:pPr>
              <w:jc w:val="center"/>
              <w:rPr>
                <w:bCs/>
                <w:vertAlign w:val="subscript"/>
              </w:rPr>
            </w:pPr>
          </w:p>
        </w:tc>
        <w:tc>
          <w:tcPr>
            <w:tcW w:w="2575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</w:tr>
      <w:tr w:rsidR="00345EE0" w:rsidRPr="002F60F3" w:rsidTr="00345EE0">
        <w:trPr>
          <w:trHeight w:val="283"/>
        </w:trPr>
        <w:tc>
          <w:tcPr>
            <w:tcW w:w="8115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</w:p>
        </w:tc>
        <w:tc>
          <w:tcPr>
            <w:tcW w:w="22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</w:p>
        </w:tc>
        <w:tc>
          <w:tcPr>
            <w:tcW w:w="2575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</w:p>
        </w:tc>
      </w:tr>
      <w:tr w:rsidR="00345EE0" w:rsidRPr="002F60F3" w:rsidTr="00345EE0">
        <w:trPr>
          <w:trHeight w:val="283"/>
        </w:trPr>
        <w:tc>
          <w:tcPr>
            <w:tcW w:w="8115" w:type="dxa"/>
            <w:gridSpan w:val="20"/>
            <w:tcBorders>
              <w:top w:val="single" w:sz="4" w:space="0" w:color="auto"/>
            </w:tcBorders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</w:p>
        </w:tc>
        <w:tc>
          <w:tcPr>
            <w:tcW w:w="225" w:type="dxa"/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</w:p>
        </w:tc>
        <w:tc>
          <w:tcPr>
            <w:tcW w:w="2575" w:type="dxa"/>
            <w:gridSpan w:val="4"/>
            <w:tcBorders>
              <w:top w:val="single" w:sz="4" w:space="0" w:color="auto"/>
            </w:tcBorders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</w:p>
        </w:tc>
      </w:tr>
      <w:tr w:rsidR="00345EE0" w:rsidRPr="002F60F3" w:rsidTr="00345EE0">
        <w:trPr>
          <w:trHeight w:val="283"/>
        </w:trPr>
        <w:tc>
          <w:tcPr>
            <w:tcW w:w="1701" w:type="dxa"/>
            <w:gridSpan w:val="4"/>
            <w:tcBorders>
              <w:right w:val="single" w:sz="4" w:space="0" w:color="auto"/>
            </w:tcBorders>
            <w:vAlign w:val="center"/>
          </w:tcPr>
          <w:p w:rsidR="00345EE0" w:rsidRDefault="00345EE0" w:rsidP="00B44936">
            <w:pPr>
              <w:ind w:firstLine="142"/>
              <w:rPr>
                <w:bCs/>
              </w:rPr>
            </w:pPr>
            <w:r>
              <w:rPr>
                <w:bCs/>
              </w:rPr>
              <w:t>Дата получения</w:t>
            </w:r>
          </w:p>
        </w:tc>
        <w:tc>
          <w:tcPr>
            <w:tcW w:w="311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  <w:tc>
          <w:tcPr>
            <w:tcW w:w="3295" w:type="dxa"/>
            <w:gridSpan w:val="9"/>
            <w:tcBorders>
              <w:left w:val="single" w:sz="4" w:space="0" w:color="auto"/>
            </w:tcBorders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  <w:tc>
          <w:tcPr>
            <w:tcW w:w="225" w:type="dxa"/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  <w:tc>
          <w:tcPr>
            <w:tcW w:w="2575" w:type="dxa"/>
            <w:gridSpan w:val="4"/>
            <w:vAlign w:val="center"/>
          </w:tcPr>
          <w:p w:rsidR="00345EE0" w:rsidRDefault="00345EE0" w:rsidP="00345EE0">
            <w:pPr>
              <w:rPr>
                <w:bCs/>
              </w:rPr>
            </w:pPr>
          </w:p>
        </w:tc>
      </w:tr>
    </w:tbl>
    <w:p w:rsidR="00A11D28" w:rsidRPr="00822F70" w:rsidRDefault="00A11D28" w:rsidP="003000BA">
      <w:pPr>
        <w:pStyle w:val="1"/>
        <w:ind w:left="0"/>
        <w:rPr>
          <w:b w:val="0"/>
          <w:bCs w:val="0"/>
          <w:sz w:val="18"/>
          <w:szCs w:val="18"/>
          <w:lang w:val="ru-RU"/>
        </w:rPr>
      </w:pPr>
    </w:p>
    <w:sectPr w:rsidR="00A11D28" w:rsidRPr="00822F70" w:rsidSect="00B2090A">
      <w:type w:val="continuous"/>
      <w:pgSz w:w="11906" w:h="16838" w:code="9"/>
      <w:pgMar w:top="459" w:right="482" w:bottom="459" w:left="482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50911752-B6E1-416C-AEBD-6504FEDC30C1}"/>
    <w:embedBold r:id="rId2" w:fontKey="{43398A23-70C1-40D6-882A-628588445065}"/>
    <w:embedItalic r:id="rId3" w:fontKey="{AD957F3E-EC24-4819-97CF-F30FA8DFB104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52F77468-0377-455C-A607-2C685EF52D6F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5" w:fontKey="{6127E35E-0444-49DA-BA9D-00A489B82CBE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TrueTypeFonts/>
  <w:proofState w:spelling="clean" w:grammar="clean"/>
  <w:attachedTemplate r:id="rId1"/>
  <w:defaultTabStop w:val="708"/>
  <w:characterSpacingControl w:val="doNotCompress"/>
  <w:compat/>
  <w:rsids>
    <w:rsidRoot w:val="0029482B"/>
    <w:rsid w:val="00001F95"/>
    <w:rsid w:val="00007BD2"/>
    <w:rsid w:val="0004058C"/>
    <w:rsid w:val="00043F95"/>
    <w:rsid w:val="00050763"/>
    <w:rsid w:val="00057778"/>
    <w:rsid w:val="00063546"/>
    <w:rsid w:val="00070952"/>
    <w:rsid w:val="00071C5E"/>
    <w:rsid w:val="00073EE8"/>
    <w:rsid w:val="0008378E"/>
    <w:rsid w:val="00086ADC"/>
    <w:rsid w:val="000A008F"/>
    <w:rsid w:val="000A77C4"/>
    <w:rsid w:val="000A7825"/>
    <w:rsid w:val="000B0A1D"/>
    <w:rsid w:val="000B3449"/>
    <w:rsid w:val="000B34DB"/>
    <w:rsid w:val="000C31DF"/>
    <w:rsid w:val="000C560B"/>
    <w:rsid w:val="000D7E5C"/>
    <w:rsid w:val="000E7ED7"/>
    <w:rsid w:val="000F1432"/>
    <w:rsid w:val="000F35E8"/>
    <w:rsid w:val="000F5E22"/>
    <w:rsid w:val="00102F00"/>
    <w:rsid w:val="00103705"/>
    <w:rsid w:val="00107B7A"/>
    <w:rsid w:val="00112809"/>
    <w:rsid w:val="00114313"/>
    <w:rsid w:val="001178E7"/>
    <w:rsid w:val="0012712D"/>
    <w:rsid w:val="0014184B"/>
    <w:rsid w:val="00150D7E"/>
    <w:rsid w:val="00155222"/>
    <w:rsid w:val="00165D9A"/>
    <w:rsid w:val="00166002"/>
    <w:rsid w:val="001678C5"/>
    <w:rsid w:val="001751EE"/>
    <w:rsid w:val="00184D5F"/>
    <w:rsid w:val="00185F88"/>
    <w:rsid w:val="001A2476"/>
    <w:rsid w:val="001A412B"/>
    <w:rsid w:val="001A4E46"/>
    <w:rsid w:val="001C3BCF"/>
    <w:rsid w:val="001C66CE"/>
    <w:rsid w:val="001E07D6"/>
    <w:rsid w:val="001E4515"/>
    <w:rsid w:val="00200E65"/>
    <w:rsid w:val="00201F6E"/>
    <w:rsid w:val="00202EBE"/>
    <w:rsid w:val="00203F75"/>
    <w:rsid w:val="00207841"/>
    <w:rsid w:val="00210B99"/>
    <w:rsid w:val="002175B5"/>
    <w:rsid w:val="00221270"/>
    <w:rsid w:val="00226668"/>
    <w:rsid w:val="002320D2"/>
    <w:rsid w:val="002322EF"/>
    <w:rsid w:val="00232AD9"/>
    <w:rsid w:val="002354BE"/>
    <w:rsid w:val="0024034B"/>
    <w:rsid w:val="002443ED"/>
    <w:rsid w:val="0024695D"/>
    <w:rsid w:val="00247D7F"/>
    <w:rsid w:val="00252ED0"/>
    <w:rsid w:val="002579EA"/>
    <w:rsid w:val="0026123C"/>
    <w:rsid w:val="00263007"/>
    <w:rsid w:val="002655FE"/>
    <w:rsid w:val="00265A99"/>
    <w:rsid w:val="00270557"/>
    <w:rsid w:val="0027117E"/>
    <w:rsid w:val="00287285"/>
    <w:rsid w:val="002917D9"/>
    <w:rsid w:val="002924C1"/>
    <w:rsid w:val="0029482B"/>
    <w:rsid w:val="0029587D"/>
    <w:rsid w:val="002A2F20"/>
    <w:rsid w:val="002C3D23"/>
    <w:rsid w:val="002C5DAB"/>
    <w:rsid w:val="002D2B4A"/>
    <w:rsid w:val="002F0BC8"/>
    <w:rsid w:val="002F60F3"/>
    <w:rsid w:val="002F61B8"/>
    <w:rsid w:val="002F77A4"/>
    <w:rsid w:val="003000BA"/>
    <w:rsid w:val="00302738"/>
    <w:rsid w:val="00303634"/>
    <w:rsid w:val="003043FD"/>
    <w:rsid w:val="00306DBF"/>
    <w:rsid w:val="00307B7A"/>
    <w:rsid w:val="00310C5D"/>
    <w:rsid w:val="00315885"/>
    <w:rsid w:val="00317188"/>
    <w:rsid w:val="003315F5"/>
    <w:rsid w:val="00334775"/>
    <w:rsid w:val="00343556"/>
    <w:rsid w:val="00345EE0"/>
    <w:rsid w:val="003519A9"/>
    <w:rsid w:val="003547CD"/>
    <w:rsid w:val="00362112"/>
    <w:rsid w:val="00372206"/>
    <w:rsid w:val="00372733"/>
    <w:rsid w:val="00372D96"/>
    <w:rsid w:val="0038386E"/>
    <w:rsid w:val="00386FF3"/>
    <w:rsid w:val="003A24D8"/>
    <w:rsid w:val="003A5FEE"/>
    <w:rsid w:val="003A70F9"/>
    <w:rsid w:val="003B0FCD"/>
    <w:rsid w:val="003B789A"/>
    <w:rsid w:val="003C0ABE"/>
    <w:rsid w:val="003C36ED"/>
    <w:rsid w:val="003C3B89"/>
    <w:rsid w:val="003E0444"/>
    <w:rsid w:val="003E2596"/>
    <w:rsid w:val="003E25FF"/>
    <w:rsid w:val="003E2AB4"/>
    <w:rsid w:val="003F05F5"/>
    <w:rsid w:val="003F0A81"/>
    <w:rsid w:val="003F18E2"/>
    <w:rsid w:val="003F7CB3"/>
    <w:rsid w:val="0040065C"/>
    <w:rsid w:val="00414B12"/>
    <w:rsid w:val="0043488B"/>
    <w:rsid w:val="004405E3"/>
    <w:rsid w:val="00441AAD"/>
    <w:rsid w:val="004430A2"/>
    <w:rsid w:val="0044448D"/>
    <w:rsid w:val="004448CC"/>
    <w:rsid w:val="00447FCC"/>
    <w:rsid w:val="00455E99"/>
    <w:rsid w:val="00455F14"/>
    <w:rsid w:val="00457A8E"/>
    <w:rsid w:val="00475432"/>
    <w:rsid w:val="00494BC1"/>
    <w:rsid w:val="004A2C3E"/>
    <w:rsid w:val="004A70ED"/>
    <w:rsid w:val="004B09E0"/>
    <w:rsid w:val="004C1E6F"/>
    <w:rsid w:val="004C7D97"/>
    <w:rsid w:val="004D06E7"/>
    <w:rsid w:val="004D5E86"/>
    <w:rsid w:val="004D6B6E"/>
    <w:rsid w:val="004E0560"/>
    <w:rsid w:val="004F1AEE"/>
    <w:rsid w:val="004F6C6E"/>
    <w:rsid w:val="004F7760"/>
    <w:rsid w:val="00500F4B"/>
    <w:rsid w:val="00506B2B"/>
    <w:rsid w:val="00511059"/>
    <w:rsid w:val="00527604"/>
    <w:rsid w:val="0053417E"/>
    <w:rsid w:val="00534969"/>
    <w:rsid w:val="00535B3C"/>
    <w:rsid w:val="00536073"/>
    <w:rsid w:val="00537114"/>
    <w:rsid w:val="005409D9"/>
    <w:rsid w:val="00543347"/>
    <w:rsid w:val="00543DD0"/>
    <w:rsid w:val="0055208F"/>
    <w:rsid w:val="00552BAE"/>
    <w:rsid w:val="00553862"/>
    <w:rsid w:val="00560C16"/>
    <w:rsid w:val="005709A4"/>
    <w:rsid w:val="00571B9A"/>
    <w:rsid w:val="00574178"/>
    <w:rsid w:val="00593318"/>
    <w:rsid w:val="005953AB"/>
    <w:rsid w:val="00595E27"/>
    <w:rsid w:val="005A3748"/>
    <w:rsid w:val="005B2D2E"/>
    <w:rsid w:val="005B4CEA"/>
    <w:rsid w:val="005C0B7B"/>
    <w:rsid w:val="005C1C50"/>
    <w:rsid w:val="005C1EF2"/>
    <w:rsid w:val="005E2402"/>
    <w:rsid w:val="005E4E94"/>
    <w:rsid w:val="005F25B2"/>
    <w:rsid w:val="005F37AD"/>
    <w:rsid w:val="005F3BC1"/>
    <w:rsid w:val="005F6F08"/>
    <w:rsid w:val="00605E9B"/>
    <w:rsid w:val="0061786D"/>
    <w:rsid w:val="00623D2D"/>
    <w:rsid w:val="006300C4"/>
    <w:rsid w:val="00631B17"/>
    <w:rsid w:val="006322AA"/>
    <w:rsid w:val="00636687"/>
    <w:rsid w:val="00640B93"/>
    <w:rsid w:val="00643500"/>
    <w:rsid w:val="00651D5C"/>
    <w:rsid w:val="00651F2D"/>
    <w:rsid w:val="006574B1"/>
    <w:rsid w:val="00661756"/>
    <w:rsid w:val="006618FD"/>
    <w:rsid w:val="0066769E"/>
    <w:rsid w:val="006678BD"/>
    <w:rsid w:val="00676547"/>
    <w:rsid w:val="0068327F"/>
    <w:rsid w:val="00685161"/>
    <w:rsid w:val="00693A45"/>
    <w:rsid w:val="006B379F"/>
    <w:rsid w:val="006B50AA"/>
    <w:rsid w:val="006C1791"/>
    <w:rsid w:val="006C6166"/>
    <w:rsid w:val="006D5A63"/>
    <w:rsid w:val="006E158B"/>
    <w:rsid w:val="006E1CB2"/>
    <w:rsid w:val="006E2935"/>
    <w:rsid w:val="006F33AA"/>
    <w:rsid w:val="0071158E"/>
    <w:rsid w:val="00712D45"/>
    <w:rsid w:val="0071556F"/>
    <w:rsid w:val="00721E8C"/>
    <w:rsid w:val="0072216E"/>
    <w:rsid w:val="00724D35"/>
    <w:rsid w:val="007272AA"/>
    <w:rsid w:val="00727340"/>
    <w:rsid w:val="007368EE"/>
    <w:rsid w:val="00741DBF"/>
    <w:rsid w:val="007428AB"/>
    <w:rsid w:val="007442E6"/>
    <w:rsid w:val="00750972"/>
    <w:rsid w:val="0075132D"/>
    <w:rsid w:val="0075464A"/>
    <w:rsid w:val="00754BC0"/>
    <w:rsid w:val="00755119"/>
    <w:rsid w:val="00765B81"/>
    <w:rsid w:val="00775666"/>
    <w:rsid w:val="007848AD"/>
    <w:rsid w:val="007A0B3D"/>
    <w:rsid w:val="007A314D"/>
    <w:rsid w:val="007A3458"/>
    <w:rsid w:val="007A4B00"/>
    <w:rsid w:val="007B22BC"/>
    <w:rsid w:val="007B3E6E"/>
    <w:rsid w:val="007C08A7"/>
    <w:rsid w:val="007C741A"/>
    <w:rsid w:val="007D458C"/>
    <w:rsid w:val="007F4A38"/>
    <w:rsid w:val="00805923"/>
    <w:rsid w:val="00810453"/>
    <w:rsid w:val="0081339E"/>
    <w:rsid w:val="00822F70"/>
    <w:rsid w:val="00831632"/>
    <w:rsid w:val="00833914"/>
    <w:rsid w:val="00834158"/>
    <w:rsid w:val="00840B0B"/>
    <w:rsid w:val="00850597"/>
    <w:rsid w:val="008519B7"/>
    <w:rsid w:val="00852F8D"/>
    <w:rsid w:val="0086144F"/>
    <w:rsid w:val="00871F3C"/>
    <w:rsid w:val="008733EE"/>
    <w:rsid w:val="00873421"/>
    <w:rsid w:val="0087538C"/>
    <w:rsid w:val="008808C2"/>
    <w:rsid w:val="008829BB"/>
    <w:rsid w:val="00890786"/>
    <w:rsid w:val="008921E8"/>
    <w:rsid w:val="00894AA6"/>
    <w:rsid w:val="008960D0"/>
    <w:rsid w:val="008A1562"/>
    <w:rsid w:val="008A414D"/>
    <w:rsid w:val="008D6683"/>
    <w:rsid w:val="008E6C63"/>
    <w:rsid w:val="008F59B7"/>
    <w:rsid w:val="00901295"/>
    <w:rsid w:val="00901A48"/>
    <w:rsid w:val="00905FC1"/>
    <w:rsid w:val="009140D3"/>
    <w:rsid w:val="00917C94"/>
    <w:rsid w:val="009231DD"/>
    <w:rsid w:val="0092589E"/>
    <w:rsid w:val="0093509A"/>
    <w:rsid w:val="0093660A"/>
    <w:rsid w:val="00937654"/>
    <w:rsid w:val="00942D25"/>
    <w:rsid w:val="00945DEC"/>
    <w:rsid w:val="00946947"/>
    <w:rsid w:val="00952DB5"/>
    <w:rsid w:val="00952E60"/>
    <w:rsid w:val="00953BE9"/>
    <w:rsid w:val="009542C6"/>
    <w:rsid w:val="0095473E"/>
    <w:rsid w:val="00955A14"/>
    <w:rsid w:val="00965816"/>
    <w:rsid w:val="009736F1"/>
    <w:rsid w:val="00974245"/>
    <w:rsid w:val="0098049E"/>
    <w:rsid w:val="009830E3"/>
    <w:rsid w:val="0098433B"/>
    <w:rsid w:val="00984459"/>
    <w:rsid w:val="009901F3"/>
    <w:rsid w:val="00992FB4"/>
    <w:rsid w:val="00993F7E"/>
    <w:rsid w:val="009A20C9"/>
    <w:rsid w:val="009A22D6"/>
    <w:rsid w:val="009A2CDB"/>
    <w:rsid w:val="009A4937"/>
    <w:rsid w:val="009B4216"/>
    <w:rsid w:val="009B4DF8"/>
    <w:rsid w:val="009C0283"/>
    <w:rsid w:val="009C1251"/>
    <w:rsid w:val="009D54BA"/>
    <w:rsid w:val="009D6713"/>
    <w:rsid w:val="009E38D7"/>
    <w:rsid w:val="009F63E8"/>
    <w:rsid w:val="00A10887"/>
    <w:rsid w:val="00A11D28"/>
    <w:rsid w:val="00A30A5A"/>
    <w:rsid w:val="00A32A30"/>
    <w:rsid w:val="00A32C4C"/>
    <w:rsid w:val="00A356D6"/>
    <w:rsid w:val="00A43699"/>
    <w:rsid w:val="00A52F87"/>
    <w:rsid w:val="00A602E1"/>
    <w:rsid w:val="00A60CC1"/>
    <w:rsid w:val="00A67532"/>
    <w:rsid w:val="00A72116"/>
    <w:rsid w:val="00A722D1"/>
    <w:rsid w:val="00A72D73"/>
    <w:rsid w:val="00A8252D"/>
    <w:rsid w:val="00A83CF5"/>
    <w:rsid w:val="00A84972"/>
    <w:rsid w:val="00A92972"/>
    <w:rsid w:val="00A93C41"/>
    <w:rsid w:val="00AB6BEC"/>
    <w:rsid w:val="00AC2B5E"/>
    <w:rsid w:val="00AD19D8"/>
    <w:rsid w:val="00AD7ACA"/>
    <w:rsid w:val="00AE0DD9"/>
    <w:rsid w:val="00AE5F8D"/>
    <w:rsid w:val="00AF05F2"/>
    <w:rsid w:val="00AF25C4"/>
    <w:rsid w:val="00AF6B22"/>
    <w:rsid w:val="00B0181C"/>
    <w:rsid w:val="00B05029"/>
    <w:rsid w:val="00B13721"/>
    <w:rsid w:val="00B17819"/>
    <w:rsid w:val="00B2090A"/>
    <w:rsid w:val="00B30E63"/>
    <w:rsid w:val="00B35148"/>
    <w:rsid w:val="00B35BC3"/>
    <w:rsid w:val="00B41A48"/>
    <w:rsid w:val="00B44936"/>
    <w:rsid w:val="00B63F77"/>
    <w:rsid w:val="00B65802"/>
    <w:rsid w:val="00B74631"/>
    <w:rsid w:val="00B804F3"/>
    <w:rsid w:val="00B84A6B"/>
    <w:rsid w:val="00B90D52"/>
    <w:rsid w:val="00B949C5"/>
    <w:rsid w:val="00BA378A"/>
    <w:rsid w:val="00BA3D91"/>
    <w:rsid w:val="00BA3DBE"/>
    <w:rsid w:val="00BA5F4B"/>
    <w:rsid w:val="00BB7B2E"/>
    <w:rsid w:val="00BD3879"/>
    <w:rsid w:val="00BE67BE"/>
    <w:rsid w:val="00BF4BB9"/>
    <w:rsid w:val="00C105B3"/>
    <w:rsid w:val="00C1735E"/>
    <w:rsid w:val="00C211D5"/>
    <w:rsid w:val="00C27038"/>
    <w:rsid w:val="00C3199C"/>
    <w:rsid w:val="00C331CF"/>
    <w:rsid w:val="00C35D72"/>
    <w:rsid w:val="00C423CC"/>
    <w:rsid w:val="00C4326B"/>
    <w:rsid w:val="00C45DB3"/>
    <w:rsid w:val="00C53E18"/>
    <w:rsid w:val="00C56381"/>
    <w:rsid w:val="00C65528"/>
    <w:rsid w:val="00C672B6"/>
    <w:rsid w:val="00C75CBE"/>
    <w:rsid w:val="00C75E78"/>
    <w:rsid w:val="00C76E64"/>
    <w:rsid w:val="00C7736F"/>
    <w:rsid w:val="00C82528"/>
    <w:rsid w:val="00C83897"/>
    <w:rsid w:val="00C861B6"/>
    <w:rsid w:val="00CA159A"/>
    <w:rsid w:val="00CA3142"/>
    <w:rsid w:val="00CA4A3B"/>
    <w:rsid w:val="00CA4B0F"/>
    <w:rsid w:val="00CA594C"/>
    <w:rsid w:val="00CA6621"/>
    <w:rsid w:val="00CA7ED4"/>
    <w:rsid w:val="00CB65C4"/>
    <w:rsid w:val="00CB7264"/>
    <w:rsid w:val="00CC0648"/>
    <w:rsid w:val="00CC4C9D"/>
    <w:rsid w:val="00CC6290"/>
    <w:rsid w:val="00CC6CAB"/>
    <w:rsid w:val="00CD2AA0"/>
    <w:rsid w:val="00CD5DCB"/>
    <w:rsid w:val="00CD637B"/>
    <w:rsid w:val="00CE0DDC"/>
    <w:rsid w:val="00CE0EC0"/>
    <w:rsid w:val="00CE53EE"/>
    <w:rsid w:val="00CE6977"/>
    <w:rsid w:val="00CF1370"/>
    <w:rsid w:val="00CF760A"/>
    <w:rsid w:val="00D04C36"/>
    <w:rsid w:val="00D05C66"/>
    <w:rsid w:val="00D11F3A"/>
    <w:rsid w:val="00D23707"/>
    <w:rsid w:val="00D33008"/>
    <w:rsid w:val="00D34832"/>
    <w:rsid w:val="00D375DB"/>
    <w:rsid w:val="00D40077"/>
    <w:rsid w:val="00D40EA6"/>
    <w:rsid w:val="00D45B3E"/>
    <w:rsid w:val="00D47FBC"/>
    <w:rsid w:val="00D50A0A"/>
    <w:rsid w:val="00D52094"/>
    <w:rsid w:val="00D52098"/>
    <w:rsid w:val="00D55129"/>
    <w:rsid w:val="00D55E2F"/>
    <w:rsid w:val="00D6112A"/>
    <w:rsid w:val="00D62AD2"/>
    <w:rsid w:val="00D648C3"/>
    <w:rsid w:val="00D67A90"/>
    <w:rsid w:val="00D71DCB"/>
    <w:rsid w:val="00D74C35"/>
    <w:rsid w:val="00D802DB"/>
    <w:rsid w:val="00D82A54"/>
    <w:rsid w:val="00D8527B"/>
    <w:rsid w:val="00D85C99"/>
    <w:rsid w:val="00D9283C"/>
    <w:rsid w:val="00D92860"/>
    <w:rsid w:val="00DA1593"/>
    <w:rsid w:val="00DB1299"/>
    <w:rsid w:val="00DC166F"/>
    <w:rsid w:val="00DC565B"/>
    <w:rsid w:val="00DC6D49"/>
    <w:rsid w:val="00DD39EE"/>
    <w:rsid w:val="00DD41FB"/>
    <w:rsid w:val="00DD46C4"/>
    <w:rsid w:val="00DE516F"/>
    <w:rsid w:val="00DE5DC8"/>
    <w:rsid w:val="00DE743B"/>
    <w:rsid w:val="00DF42DD"/>
    <w:rsid w:val="00E02742"/>
    <w:rsid w:val="00E06F9C"/>
    <w:rsid w:val="00E10C7E"/>
    <w:rsid w:val="00E12493"/>
    <w:rsid w:val="00E22406"/>
    <w:rsid w:val="00E45D61"/>
    <w:rsid w:val="00E57B67"/>
    <w:rsid w:val="00E71383"/>
    <w:rsid w:val="00E73676"/>
    <w:rsid w:val="00E73796"/>
    <w:rsid w:val="00E81611"/>
    <w:rsid w:val="00E84275"/>
    <w:rsid w:val="00E91B66"/>
    <w:rsid w:val="00E93C1C"/>
    <w:rsid w:val="00EB49C8"/>
    <w:rsid w:val="00EB58A1"/>
    <w:rsid w:val="00EB7987"/>
    <w:rsid w:val="00EB7D56"/>
    <w:rsid w:val="00EC1D5A"/>
    <w:rsid w:val="00EC619D"/>
    <w:rsid w:val="00EC64F2"/>
    <w:rsid w:val="00EE6F09"/>
    <w:rsid w:val="00EE704B"/>
    <w:rsid w:val="00EF151C"/>
    <w:rsid w:val="00EF36D5"/>
    <w:rsid w:val="00F016E0"/>
    <w:rsid w:val="00F0503F"/>
    <w:rsid w:val="00F07FF5"/>
    <w:rsid w:val="00F1347C"/>
    <w:rsid w:val="00F22396"/>
    <w:rsid w:val="00F27CBC"/>
    <w:rsid w:val="00F31778"/>
    <w:rsid w:val="00F357F9"/>
    <w:rsid w:val="00F37E70"/>
    <w:rsid w:val="00F45A21"/>
    <w:rsid w:val="00F47B80"/>
    <w:rsid w:val="00F52012"/>
    <w:rsid w:val="00F62E95"/>
    <w:rsid w:val="00F64E6F"/>
    <w:rsid w:val="00F706F0"/>
    <w:rsid w:val="00F71179"/>
    <w:rsid w:val="00F75CCE"/>
    <w:rsid w:val="00F7644C"/>
    <w:rsid w:val="00F81652"/>
    <w:rsid w:val="00F85C07"/>
    <w:rsid w:val="00F930A6"/>
    <w:rsid w:val="00FA5DCF"/>
    <w:rsid w:val="00FA7AFA"/>
    <w:rsid w:val="00FB045D"/>
    <w:rsid w:val="00FB44C8"/>
    <w:rsid w:val="00FB4D2D"/>
    <w:rsid w:val="00FC113F"/>
    <w:rsid w:val="00FC67EF"/>
    <w:rsid w:val="00FD701E"/>
    <w:rsid w:val="00FE150E"/>
    <w:rsid w:val="00FF04F3"/>
    <w:rsid w:val="00FF4E00"/>
    <w:rsid w:val="00FF76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 w:themeColor="text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12B"/>
  </w:style>
  <w:style w:type="paragraph" w:styleId="1">
    <w:name w:val="heading 1"/>
    <w:basedOn w:val="a"/>
    <w:link w:val="10"/>
    <w:uiPriority w:val="9"/>
    <w:qFormat/>
    <w:rsid w:val="00CD5DCB"/>
    <w:pPr>
      <w:widowControl w:val="0"/>
      <w:autoSpaceDE w:val="0"/>
      <w:autoSpaceDN w:val="0"/>
      <w:spacing w:after="0" w:line="240" w:lineRule="auto"/>
      <w:ind w:left="120"/>
      <w:outlineLvl w:val="0"/>
    </w:pPr>
    <w:rPr>
      <w:rFonts w:eastAsia="Times New Roman"/>
      <w:b/>
      <w:b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6A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uiPriority w:val="1"/>
    <w:qFormat/>
    <w:rsid w:val="00265A99"/>
    <w:pPr>
      <w:widowControl w:val="0"/>
      <w:autoSpaceDE w:val="0"/>
      <w:autoSpaceDN w:val="0"/>
      <w:spacing w:after="0" w:line="240" w:lineRule="auto"/>
    </w:pPr>
    <w:rPr>
      <w:rFonts w:eastAsia="Times New Roman"/>
      <w:i/>
      <w:sz w:val="14"/>
      <w:szCs w:val="14"/>
      <w:lang w:val="en-US"/>
    </w:rPr>
  </w:style>
  <w:style w:type="character" w:customStyle="1" w:styleId="a5">
    <w:name w:val="Основной текст Знак"/>
    <w:basedOn w:val="a0"/>
    <w:link w:val="a4"/>
    <w:uiPriority w:val="1"/>
    <w:rsid w:val="00265A99"/>
    <w:rPr>
      <w:rFonts w:ascii="Times New Roman" w:eastAsia="Times New Roman" w:hAnsi="Times New Roman" w:cs="Times New Roman"/>
      <w:i/>
      <w:sz w:val="14"/>
      <w:szCs w:val="1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CD5DCB"/>
    <w:rPr>
      <w:rFonts w:eastAsia="Times New Roman"/>
      <w:b/>
      <w:bCs/>
      <w:lang w:val="en-US"/>
    </w:rPr>
  </w:style>
  <w:style w:type="paragraph" w:styleId="a6">
    <w:name w:val="List Paragraph"/>
    <w:basedOn w:val="a"/>
    <w:uiPriority w:val="34"/>
    <w:qFormat/>
    <w:rsid w:val="00EB7D5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8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804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KaRD\Desktop\DocGenerate\Templates\Zayavlenie_na_priglashenie_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C11FF-353A-4664-BF17-DE9D5A40D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Zayavlenie_na_priglashenie_1</Template>
  <TotalTime>12</TotalTime>
  <Pages>3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AluKaRD</dc:creator>
  <cp:lastModifiedBy>JZ</cp:lastModifiedBy>
  <cp:revision>11</cp:revision>
  <cp:lastPrinted>2021-10-18T20:30:00Z</cp:lastPrinted>
  <dcterms:created xsi:type="dcterms:W3CDTF">2023-04-28T14:13:00Z</dcterms:created>
  <dcterms:modified xsi:type="dcterms:W3CDTF">2023-05-09T05:02:00Z</dcterms:modified>
</cp:coreProperties>
</file>